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0CB74" w14:textId="77777777" w:rsidR="00B32190" w:rsidRPr="0022540B" w:rsidRDefault="00000000">
      <w:pPr>
        <w:spacing w:after="80"/>
        <w:rPr>
          <w:noProof/>
          <w:lang w:val="kk-KZ"/>
        </w:rPr>
      </w:pPr>
      <w:r w:rsidRPr="0022540B">
        <w:rPr>
          <w:b/>
          <w:bCs/>
          <w:noProof/>
          <w:color w:val="1F3864"/>
          <w:sz w:val="36"/>
          <w:szCs w:val="36"/>
          <w:lang w:val="kk-KZ"/>
        </w:rPr>
        <w:t>9-ЗЖ. Жоба жұмыс процесі, екі спринт және есеп</w:t>
      </w:r>
    </w:p>
    <w:p w14:paraId="441A0A57" w14:textId="77777777" w:rsidR="00B32190" w:rsidRPr="0022540B" w:rsidRDefault="00000000">
      <w:pPr>
        <w:spacing w:after="240"/>
        <w:rPr>
          <w:noProof/>
          <w:lang w:val="kk-KZ"/>
        </w:rPr>
      </w:pPr>
      <w:r w:rsidRPr="0022540B">
        <w:rPr>
          <w:i/>
          <w:iCs/>
          <w:noProof/>
          <w:color w:val="595959"/>
          <w:lang w:val="kk-KZ"/>
        </w:rPr>
        <w:t>DentLux Portal · АТ-жобаларды басқару · 9-дәріс, 9-апта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32190" w:rsidRPr="0022540B" w14:paraId="3BC074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B865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Бөлім</w:t>
            </w:r>
          </w:p>
        </w:tc>
        <w:tc>
          <w:tcPr>
            <w:tcW w:w="64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DB68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Мазмұны</w:t>
            </w:r>
          </w:p>
        </w:tc>
      </w:tr>
      <w:tr w:rsidR="00B32190" w:rsidRPr="0022540B" w14:paraId="5493C4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1A95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Жоба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A171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DentLux Portal — стоматологиялық клиникаға онлайн-жазылу жүйесі (github.com/akaashia/dentlux-portal)</w:t>
            </w:r>
          </w:p>
        </w:tc>
      </w:tr>
      <w:tr w:rsidR="00B32190" w:rsidRPr="0022540B" w14:paraId="523015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F026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Команда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D4034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Ізбасхан Әселхан — Project Manager, Frontend &amp; QA</w:t>
            </w:r>
          </w:p>
          <w:p w14:paraId="4344E99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Жандос Арлан — Tech Lead, Backend &amp; DevOps</w:t>
            </w:r>
          </w:p>
          <w:p w14:paraId="45C2833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Еділ Шыңтас — DB Architect</w:t>
            </w:r>
          </w:p>
        </w:tc>
      </w:tr>
      <w:tr w:rsidR="00B32190" w:rsidRPr="0022540B" w14:paraId="102E07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9286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Әзірлеу моделі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0F75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Гибридті: архитектура, қауіпсіздік және инфрақұрылым — Predictive; веб-сайт интерфейсі — Adaptive (Scrum). Telegram/SMS растау — сайттың қосымша арнасы. Негіздеме: ADR-001 (docs/adr/ADR-001-delivery-model.md)</w:t>
            </w:r>
          </w:p>
        </w:tc>
      </w:tr>
      <w:tr w:rsidR="00B32190" w:rsidRPr="0022540B" w14:paraId="253C28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1189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Спринт ұзақтығы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A6D9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1 апта (5 жұмыс күні). 1-спринт — 02.11–06.11.2026, 2-спринт — 09.11–13.11.2026. Екеуі бірдей ұзақтықта, сондықтан метрикасы салыстырылады</w:t>
            </w:r>
          </w:p>
        </w:tc>
      </w:tr>
      <w:tr w:rsidR="00B32190" w:rsidRPr="0022540B" w14:paraId="718578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5471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Жоба мерзімі және вехалар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518CE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05.10–27.12.2026, 12 апта. M1 — 08.11.2026 (сайттың ақпараттық бөлігі көтерілді), M2 — 29.11.2026 (онлайн жазылу жұмыс істейді), M3 — 20.12.2026 (қабылдау сынақтары өтті). Қорғауға дайындық — 21.12–27.12</w:t>
            </w:r>
          </w:p>
        </w:tc>
      </w:tr>
      <w:tr w:rsidR="00B32190" w:rsidRPr="0022540B" w14:paraId="1625FD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B91B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Құжаттың күйі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30C2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Бөлім 1 — толық. Бөлім 2–3 — құрылым, шаблондар және есептеу әдісі толық; нақты метрика мәндері мен ретроспектива деректері командаға трекерден экспорттау арқылы толтырылады</w:t>
            </w:r>
          </w:p>
        </w:tc>
      </w:tr>
    </w:tbl>
    <w:p w14:paraId="4A847076" w14:textId="77777777" w:rsidR="00B32190" w:rsidRPr="0022540B" w:rsidRDefault="00B32190">
      <w:pPr>
        <w:spacing w:after="60"/>
        <w:rPr>
          <w:noProof/>
          <w:lang w:val="kk-KZ"/>
        </w:rPr>
      </w:pPr>
    </w:p>
    <w:p w14:paraId="55DB442B" w14:textId="77777777" w:rsidR="00B32190" w:rsidRPr="0022540B" w:rsidRDefault="00000000">
      <w:pPr>
        <w:pStyle w:val="1"/>
        <w:rPr>
          <w:noProof/>
          <w:lang w:val="kk-KZ"/>
        </w:rPr>
      </w:pPr>
      <w:r w:rsidRPr="0022540B">
        <w:rPr>
          <w:noProof/>
          <w:lang w:val="kk-KZ"/>
        </w:rPr>
        <w:t>1-бөлім. Жұмыс процесін баптау</w:t>
      </w:r>
    </w:p>
    <w:p w14:paraId="57D315A3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Мақсат — DentLux Portal командасының жұмыс процесін Kanban тақтасында бекіту: нақты кезеңдер, күту бағандары, WIP шектеулері және ауысу саясаттары. Дайындық (DoR) мен аяқталғандық (DoD) анықтамасы жоба викиінде жазылады, ауызша келісім ретінде қалмайды.</w:t>
      </w:r>
    </w:p>
    <w:p w14:paraId="57F1FD42" w14:textId="77777777" w:rsidR="00B32190" w:rsidRPr="0022540B" w:rsidRDefault="00000000">
      <w:pPr>
        <w:pStyle w:val="2"/>
        <w:rPr>
          <w:noProof/>
          <w:lang w:val="kk-KZ"/>
        </w:rPr>
      </w:pPr>
      <w:r w:rsidRPr="0022540B">
        <w:rPr>
          <w:noProof/>
          <w:lang w:val="kk-KZ"/>
        </w:rPr>
        <w:t>1.0 Сыйымдылық және жоба шегі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00"/>
        <w:gridCol w:w="2626"/>
      </w:tblGrid>
      <w:tr w:rsidR="00B32190" w:rsidRPr="0022540B" w14:paraId="6DBE79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AE2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Көрсеткіш</w:t>
            </w:r>
          </w:p>
        </w:tc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F24EC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Мәні</w:t>
            </w:r>
          </w:p>
        </w:tc>
        <w:tc>
          <w:tcPr>
            <w:tcW w:w="2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85D42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Негіз</w:t>
            </w:r>
          </w:p>
        </w:tc>
      </w:tr>
      <w:tr w:rsidR="00B32190" w:rsidRPr="0022540B" w14:paraId="14CFF7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A087D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Команда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47D67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3 адам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B91A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Лабка 5, 3-бөлім</w:t>
            </w:r>
          </w:p>
        </w:tc>
      </w:tr>
      <w:tr w:rsidR="00B32190" w:rsidRPr="0022540B" w14:paraId="086D14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64E5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Аптасына бір адамға жобаға сағат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7DE8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6 сағат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1D8F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Лабка 5, 7-бөлім</w:t>
            </w:r>
          </w:p>
        </w:tc>
      </w:tr>
      <w:tr w:rsidR="00B32190" w:rsidRPr="0022540B" w14:paraId="0284C9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564D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Аптасына жалпы сыйымдылық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B982C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3 × 6 = 18 сағат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9D60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—</w:t>
            </w:r>
          </w:p>
        </w:tc>
      </w:tr>
      <w:tr w:rsidR="00B32190" w:rsidRPr="0022540B" w14:paraId="2D50A3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395E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Үйлестіру (кездесу, код-ревью, талдау)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A63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15% = 2,7 сағат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89BD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Лабка 5: 15% үйлестіру</w:t>
            </w:r>
          </w:p>
        </w:tc>
      </w:tr>
      <w:tr w:rsidR="00B32190" w:rsidRPr="0022540B" w14:paraId="66ACEB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9285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Спринттің нетто сыйымдылығы (1 апта)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CAFC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15,3 сағат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2A0B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18 × 0,85</w:t>
            </w:r>
          </w:p>
        </w:tc>
      </w:tr>
      <w:tr w:rsidR="00B32190" w:rsidRPr="0022540B" w14:paraId="7C8CE3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A98E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Жеке сыйымдылық (1 адам, 1 апта)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797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5,1 сағат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774E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6 × 0,85</w:t>
            </w:r>
          </w:p>
        </w:tc>
      </w:tr>
      <w:tr w:rsidR="00B32190" w:rsidRPr="0022540B" w14:paraId="2AEB91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F22D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Семестрлік жүктеме (лабка 5)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8B7C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Әселхан 38, Арлан 42, Шыңтас 42 сағат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EF1B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Жеке capacity 51 сағат</w:t>
            </w:r>
          </w:p>
        </w:tc>
      </w:tr>
      <w:tr w:rsidR="00B32190" w:rsidRPr="0022540B" w14:paraId="79FBCF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F7487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Тарихи throughput (лабка 6)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62EB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3,75 тарихша/апта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A195D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12 аптада 45 тарихша</w:t>
            </w:r>
          </w:p>
        </w:tc>
      </w:tr>
    </w:tbl>
    <w:p w14:paraId="4C4E0C2E" w14:textId="77777777" w:rsidR="00B32190" w:rsidRPr="0022540B" w:rsidRDefault="00B32190">
      <w:pPr>
        <w:spacing w:after="60"/>
        <w:rPr>
          <w:noProof/>
          <w:lang w:val="kk-KZ"/>
        </w:rPr>
      </w:pPr>
    </w:p>
    <w:p w14:paraId="693616F4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Little заңы бойынша: орташа cycle time = WIP ÷ throughput. 1-спринттің WIP 8 (Әзірлеуде 4 + Ревью 2 + Тестілеуде 2) болса, және throughput 3,75 тарихша/апта болса, орташа cycle time ≈ 8 ÷ 3,75 ≈ 2,1 апта. Бұл 1.3-бөлімдегі Стандартты класс мақсатынан (p85 ≤ 10 күн) ұзақ. Сондықтан 2-спринттегі WIP азайту осы сандарға негізделеді. Нәтиженің шынайы әсерін 2.5 және 3.1-кестедегі метрика көрсетеді.</w:t>
      </w:r>
    </w:p>
    <w:p w14:paraId="5B1B6B1A" w14:textId="77777777" w:rsidR="00B32190" w:rsidRPr="0022540B" w:rsidRDefault="00000000">
      <w:pPr>
        <w:pStyle w:val="2"/>
        <w:rPr>
          <w:noProof/>
          <w:lang w:val="kk-KZ"/>
        </w:rPr>
      </w:pPr>
      <w:r w:rsidRPr="0022540B">
        <w:rPr>
          <w:noProof/>
          <w:lang w:val="kk-KZ"/>
        </w:rPr>
        <w:t>1.1 Тақтаның бағандары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250"/>
        <w:gridCol w:w="1800"/>
        <w:gridCol w:w="4076"/>
      </w:tblGrid>
      <w:tr w:rsidR="00B32190" w:rsidRPr="0022540B" w14:paraId="7B0B28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8A3D4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Баған</w:t>
            </w:r>
          </w:p>
        </w:tc>
        <w:tc>
          <w:tcPr>
            <w:tcW w:w="12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1DEA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Түрі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6551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WIP шектеуі</w:t>
            </w:r>
          </w:p>
        </w:tc>
        <w:tc>
          <w:tcPr>
            <w:tcW w:w="407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B8A0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Бұл бағанға не кіреді</w:t>
            </w:r>
          </w:p>
        </w:tc>
      </w:tr>
      <w:tr w:rsidR="00B32190" w:rsidRPr="0022540B" w14:paraId="7F645B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171A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Бэклог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58CD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Тізім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5ACC7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Шектеусіз, бірақ 20 карточкадан аспайды</w:t>
            </w:r>
          </w:p>
        </w:tc>
        <w:tc>
          <w:tcPr>
            <w:tcW w:w="40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2355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Шаблон бойынша жазылған тарихша: рөлі, құндылығы, қабылдау критерийлері. DoR толық болмаса, ол осында қалады</w:t>
            </w:r>
          </w:p>
        </w:tc>
      </w:tr>
      <w:tr w:rsidR="00B32190" w:rsidRPr="0022540B" w14:paraId="76FEFEF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DF65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Дайын (Ready)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FB80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Күту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3B14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5</w:t>
            </w:r>
          </w:p>
        </w:tc>
        <w:tc>
          <w:tcPr>
            <w:tcW w:w="40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47DE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DoR-дың алты шарты орындалған тарихша (1.4-бөлім)</w:t>
            </w:r>
          </w:p>
        </w:tc>
      </w:tr>
      <w:tr w:rsidR="00B32190" w:rsidRPr="0022540B" w14:paraId="0669F0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7B00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Әзірлеуде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8F13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Жұмыс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A50F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4 (1-спринт)</w:t>
            </w:r>
          </w:p>
          <w:p w14:paraId="59914EAD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3 (2-спринт)</w:t>
            </w:r>
          </w:p>
        </w:tc>
        <w:tc>
          <w:tcPr>
            <w:tcW w:w="40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4241B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Тарихшаға бір адам тағайындалған; feature-бұтақ ашылған</w:t>
            </w:r>
          </w:p>
        </w:tc>
      </w:tr>
      <w:tr w:rsidR="00B32190" w:rsidRPr="0022540B" w14:paraId="167F24B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7F63D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Ревьюді күтеміз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E4F1C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Күту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D3E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2</w:t>
            </w:r>
          </w:p>
        </w:tc>
        <w:tc>
          <w:tcPr>
            <w:tcW w:w="40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7A3A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PR ашылған, CI жасыл. Ревью кезегі осы жерде жиналады және көрінеді</w:t>
            </w:r>
          </w:p>
        </w:tc>
      </w:tr>
      <w:tr w:rsidR="00B32190" w:rsidRPr="0022540B" w14:paraId="68F83B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0B73C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Тестілеуде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2D1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Жұмыс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8E9A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2</w:t>
            </w:r>
          </w:p>
        </w:tc>
        <w:tc>
          <w:tcPr>
            <w:tcW w:w="40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98AA2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Бір адам approve берген; тестілеуші стендте қабылдау критерийлерін тексеріп жатыр</w:t>
            </w:r>
          </w:p>
        </w:tc>
      </w:tr>
      <w:tr w:rsidR="00B32190" w:rsidRPr="0022540B" w14:paraId="59878C3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3DEE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Дайын (Done)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B39C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Аяқталды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47CC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Шектеусіз</w:t>
            </w:r>
          </w:p>
        </w:tc>
        <w:tc>
          <w:tcPr>
            <w:tcW w:w="40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D74D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DoD толық орындалған (1.5-бөлім)</w:t>
            </w:r>
          </w:p>
        </w:tc>
      </w:tr>
    </w:tbl>
    <w:p w14:paraId="401B4C16" w14:textId="77777777" w:rsidR="00B32190" w:rsidRPr="0022540B" w:rsidRDefault="00B32190">
      <w:pPr>
        <w:spacing w:after="60"/>
        <w:rPr>
          <w:noProof/>
          <w:lang w:val="kk-KZ"/>
        </w:rPr>
      </w:pPr>
    </w:p>
    <w:p w14:paraId="7242B89D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Күту бағандары (Ready, Ревьюді күтеміз) тақтада жеке тұрады, себебі уақыттың көп бөлігі дәл осында өтеді. Ready бағанына да WIP шектеуі қойылады, өйткені ол бэклогтан шексіз дайындық жасауға жол бермейді.</w:t>
      </w:r>
    </w:p>
    <w:p w14:paraId="04B149F6" w14:textId="77777777" w:rsidR="00B32190" w:rsidRPr="0022540B" w:rsidRDefault="00000000">
      <w:pPr>
        <w:pStyle w:val="2"/>
        <w:rPr>
          <w:noProof/>
          <w:lang w:val="kk-KZ"/>
        </w:rPr>
      </w:pPr>
      <w:r w:rsidRPr="0022540B">
        <w:rPr>
          <w:noProof/>
          <w:lang w:val="kk-KZ"/>
        </w:rPr>
        <w:t>1.2 Ауысу саясаттары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26"/>
        <w:gridCol w:w="2200"/>
      </w:tblGrid>
      <w:tr w:rsidR="00B32190" w:rsidRPr="0022540B" w14:paraId="3971FD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1DA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Қайдан → қайда</w:t>
            </w:r>
          </w:p>
        </w:tc>
        <w:tc>
          <w:tcPr>
            <w:tcW w:w="40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0C3B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Шарт (саясат)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0301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Кім шешеді</w:t>
            </w:r>
          </w:p>
        </w:tc>
      </w:tr>
      <w:tr w:rsidR="00B32190" w:rsidRPr="0022540B" w14:paraId="4D28E0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68A6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Бэклог → Дайын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8FC3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DoR-дың алты шарты орындалған; қабылдау критерийлерінде теріс сценарийлер бар; тарихша бір спринтке сыяды, сыймаса бөлінеді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1BA6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Ізбасхан (PM), Жандос келіседі</w:t>
            </w:r>
          </w:p>
        </w:tc>
      </w:tr>
      <w:tr w:rsidR="00B32190" w:rsidRPr="0022540B" w14:paraId="76FD8C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B1C3E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Дайын → Әзірлеуде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7509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Тарихшаға бір адам тағайындалған; WIP шектеуі бос орын береді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B711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Тарихшаны алған әзірлеуші</w:t>
            </w:r>
          </w:p>
        </w:tc>
      </w:tr>
      <w:tr w:rsidR="00B32190" w:rsidRPr="0022540B" w14:paraId="5BE869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945E4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Әзірлеуде → Ревьюді күтеміз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B45A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feature/#N-қысқа-атау бұтағы ашылған; қабылдау критерийлері жергілікті тексерілген; коммит атаулары feat:/fix:/docs: ережесіне сай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AC01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Әзірлеуші</w:t>
            </w:r>
          </w:p>
        </w:tc>
      </w:tr>
      <w:tr w:rsidR="00B32190" w:rsidRPr="0022540B" w14:paraId="6960BB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2B9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Ревьюді күтеміз → Тестілеуде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F88A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Команданың басқа мүшесінің approve-ы бар; CI жасыл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AB3CE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Ревьюші</w:t>
            </w:r>
          </w:p>
        </w:tc>
      </w:tr>
      <w:tr w:rsidR="00B32190" w:rsidRPr="0022540B" w14:paraId="3A42CF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C86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Тестілеуде → Дайын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CD88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DoD толық орындалған; стендте қабылдау критерийлері (теріс сценарийлерді қоса) өтті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A873B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Тестілеуші (Ізбасхан) немесе Жандос</w:t>
            </w:r>
          </w:p>
        </w:tc>
      </w:tr>
      <w:tr w:rsidR="00B32190" w:rsidRPr="0022540B" w14:paraId="6086B4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A9A2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lastRenderedPageBreak/>
              <w:t>Кез келген → Шұғыл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87F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Шұғыл класс: тақтада бір ғана карточка. Шектеуден тыс бір карточка рұқсат етіледі, бірақ ол дейлиде бірінші талқыланады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77CAC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PM келіседі, дейлиде хабарланады</w:t>
            </w:r>
          </w:p>
        </w:tc>
      </w:tr>
    </w:tbl>
    <w:p w14:paraId="2AD84EF4" w14:textId="77777777" w:rsidR="00B32190" w:rsidRPr="0022540B" w:rsidRDefault="00B32190">
      <w:pPr>
        <w:spacing w:after="60"/>
        <w:rPr>
          <w:noProof/>
          <w:lang w:val="kk-KZ"/>
        </w:rPr>
      </w:pPr>
    </w:p>
    <w:p w14:paraId="4759B278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Ревьюді күтеміз бағанындағы кезек күн сайын дейлиде қаралады: әр PR-дың иесі ревьюшіні атайды.</w:t>
      </w:r>
    </w:p>
    <w:p w14:paraId="5720788A" w14:textId="77777777" w:rsidR="00B32190" w:rsidRPr="0022540B" w:rsidRDefault="00000000">
      <w:pPr>
        <w:pStyle w:val="2"/>
        <w:rPr>
          <w:noProof/>
          <w:lang w:val="kk-KZ"/>
        </w:rPr>
      </w:pPr>
      <w:r w:rsidRPr="0022540B">
        <w:rPr>
          <w:noProof/>
          <w:lang w:val="kk-KZ"/>
        </w:rPr>
        <w:t>1.3 Қызмет көрсету кластары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2226"/>
      </w:tblGrid>
      <w:tr w:rsidR="00B32190" w:rsidRPr="0022540B" w14:paraId="2BB967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D22E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Класс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0801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Мысалдар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E9E1C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Саясаты</w:t>
            </w:r>
          </w:p>
        </w:tc>
        <w:tc>
          <w:tcPr>
            <w:tcW w:w="2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49B6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Мақсатты мерзім</w:t>
            </w:r>
          </w:p>
        </w:tc>
      </w:tr>
      <w:tr w:rsidR="00B32190" w:rsidRPr="0022540B" w14:paraId="648111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7BC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Шұғыл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232F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Өндірісте брондау қатесі; Telegram/SMS растау хабарламасы жіберілмейді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A883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Кезектен тыс; WIP-тен тыс бір карточка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766D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1 күн</w:t>
            </w:r>
          </w:p>
        </w:tc>
      </w:tr>
      <w:tr w:rsidR="00B32190" w:rsidRPr="0022540B" w14:paraId="022560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9D0C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Бекітілген күн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AF25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Клиника немесе тапсырыс беруші белгілеген күнге шығатын талап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F556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Белгіленген күннен кері жоспарланады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C6F4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Белгіленген күн</w:t>
            </w:r>
          </w:p>
        </w:tc>
      </w:tr>
      <w:tr w:rsidR="00B32190" w:rsidRPr="0022540B" w14:paraId="2D7254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56A1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Стандартты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30982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Бэклогтың қалыпты тарихшалары (брондау беті, слот көрсету)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0B06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Басымдық бойынша, түсу ретімен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E94E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p85 ≤ 10 күн</w:t>
            </w:r>
          </w:p>
        </w:tc>
      </w:tr>
      <w:tr w:rsidR="00B32190" w:rsidRPr="0022540B" w14:paraId="36A832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5E26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Елеусіз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C816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Ұсақ түзетулер, техқарыз (мысалы, Docker Compose конфигурациясы)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D5EC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Бос орын болғанда алынады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E22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Міндеттеме жоқ</w:t>
            </w:r>
          </w:p>
        </w:tc>
      </w:tr>
    </w:tbl>
    <w:p w14:paraId="6D9CC3C6" w14:textId="77777777" w:rsidR="00B32190" w:rsidRPr="0022540B" w:rsidRDefault="00B32190">
      <w:pPr>
        <w:spacing w:after="60"/>
        <w:rPr>
          <w:noProof/>
          <w:lang w:val="kk-KZ"/>
        </w:rPr>
      </w:pPr>
    </w:p>
    <w:p w14:paraId="320F6CCE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Кластар «шұғыл» деген ұранды команда режимі емес, шектеуі бар ерекше жағдай ретінде енгізіледі.</w:t>
      </w:r>
    </w:p>
    <w:p w14:paraId="14CDE7A4" w14:textId="77777777" w:rsidR="00B32190" w:rsidRPr="0022540B" w:rsidRDefault="00000000">
      <w:pPr>
        <w:pStyle w:val="2"/>
        <w:rPr>
          <w:noProof/>
          <w:lang w:val="kk-KZ"/>
        </w:rPr>
      </w:pPr>
      <w:r w:rsidRPr="0022540B">
        <w:rPr>
          <w:noProof/>
          <w:lang w:val="kk-KZ"/>
        </w:rPr>
        <w:t>1.4 Дайындық анықтамасы (DoR)</w:t>
      </w:r>
    </w:p>
    <w:p w14:paraId="3A3C3906" w14:textId="77777777" w:rsidR="00B32190" w:rsidRPr="0022540B" w:rsidRDefault="00000000">
      <w:pPr>
        <w:pStyle w:val="a4"/>
        <w:numPr>
          <w:ilvl w:val="0"/>
          <w:numId w:val="2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Құндылық пен пайдаланушы рөлі жазылған (мысалы: «пациент ретінде дәрігерді таңдап, бос слотқа жазылғым келеді»).</w:t>
      </w:r>
    </w:p>
    <w:p w14:paraId="336468BB" w14:textId="77777777" w:rsidR="00B32190" w:rsidRPr="0022540B" w:rsidRDefault="00000000">
      <w:pPr>
        <w:pStyle w:val="a4"/>
        <w:numPr>
          <w:ilvl w:val="0"/>
          <w:numId w:val="2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Қабылдау критерийлері бар, оның ішінде теріс сценарийлер (мысалы: бос емес слотқа жазылу бас тартылады).</w:t>
      </w:r>
    </w:p>
    <w:p w14:paraId="2E12A7B3" w14:textId="77777777" w:rsidR="00B32190" w:rsidRPr="0022540B" w:rsidRDefault="00000000">
      <w:pPr>
        <w:pStyle w:val="a4"/>
        <w:numPr>
          <w:ilvl w:val="0"/>
          <w:numId w:val="2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Қолданылатын функционалдық емес талаптар ескерілген (жауап уақыты, деректерді қорғау, мобильді көрініс).</w:t>
      </w:r>
    </w:p>
    <w:p w14:paraId="1CB848BC" w14:textId="77777777" w:rsidR="00B32190" w:rsidRPr="0022540B" w:rsidRDefault="00000000">
      <w:pPr>
        <w:pStyle w:val="a4"/>
        <w:numPr>
          <w:ilvl w:val="0"/>
          <w:numId w:val="2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Сыртқы тәуелділіктер анықталған және расталған (PostgreSQL схемасы — DB Architect Еділ Шыңтаспен келісілген; SMS-шлюз кілті (D2), Telegram токені (D3)).</w:t>
      </w:r>
    </w:p>
    <w:p w14:paraId="64CB0B71" w14:textId="77777777" w:rsidR="00B32190" w:rsidRPr="0022540B" w:rsidRDefault="00000000">
      <w:pPr>
        <w:pStyle w:val="a4"/>
        <w:numPr>
          <w:ilvl w:val="0"/>
          <w:numId w:val="2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Тарихша бір спринтке сыяды; сыймаса, ол бөлінеді.</w:t>
      </w:r>
    </w:p>
    <w:p w14:paraId="5C82E243" w14:textId="77777777" w:rsidR="00B32190" w:rsidRPr="0022540B" w:rsidRDefault="00000000">
      <w:pPr>
        <w:pStyle w:val="a4"/>
        <w:numPr>
          <w:ilvl w:val="0"/>
          <w:numId w:val="2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Интерфейс тарихшасы үшін макет бар екені расталған (Ізбасхан бекітеді).</w:t>
      </w:r>
    </w:p>
    <w:p w14:paraId="242F19FB" w14:textId="77777777" w:rsidR="00B32190" w:rsidRPr="0022540B" w:rsidRDefault="00000000">
      <w:pPr>
        <w:pStyle w:val="2"/>
        <w:rPr>
          <w:noProof/>
          <w:lang w:val="kk-KZ"/>
        </w:rPr>
      </w:pPr>
      <w:r w:rsidRPr="0022540B">
        <w:rPr>
          <w:noProof/>
          <w:lang w:val="kk-KZ"/>
        </w:rPr>
        <w:t>1.5 Аяқталғандық анықтамасы (DoD)</w:t>
      </w:r>
    </w:p>
    <w:p w14:paraId="3E046C67" w14:textId="77777777" w:rsidR="00B32190" w:rsidRPr="0022540B" w:rsidRDefault="00000000">
      <w:pPr>
        <w:pStyle w:val="a4"/>
        <w:numPr>
          <w:ilvl w:val="0"/>
          <w:numId w:val="3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Код негізгі тармаққа (main) конфликтісіз біріктірілген.</w:t>
      </w:r>
    </w:p>
    <w:p w14:paraId="4ABF8A6D" w14:textId="77777777" w:rsidR="00B32190" w:rsidRPr="0022540B" w:rsidRDefault="00000000">
      <w:pPr>
        <w:pStyle w:val="a4"/>
        <w:numPr>
          <w:ilvl w:val="0"/>
          <w:numId w:val="3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Бірлік және интеграциялық тесттер өтті; жаңа логикаға тест жазылған.</w:t>
      </w:r>
    </w:p>
    <w:p w14:paraId="312E5DBA" w14:textId="77777777" w:rsidR="00B32190" w:rsidRPr="0022540B" w:rsidRDefault="00000000">
      <w:pPr>
        <w:pStyle w:val="a4"/>
        <w:numPr>
          <w:ilvl w:val="0"/>
          <w:numId w:val="3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Кодты команданың басқа мүшесі қарап шықты (approve).</w:t>
      </w:r>
    </w:p>
    <w:p w14:paraId="5ACE7226" w14:textId="77777777" w:rsidR="00B32190" w:rsidRPr="0022540B" w:rsidRDefault="00000000">
      <w:pPr>
        <w:pStyle w:val="a4"/>
        <w:numPr>
          <w:ilvl w:val="0"/>
          <w:numId w:val="3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lastRenderedPageBreak/>
        <w:t>QA стендте қабылдау критерийлерін, теріс сценарийлерді қоса, тексерді.</w:t>
      </w:r>
    </w:p>
    <w:p w14:paraId="3CFE03E1" w14:textId="77777777" w:rsidR="00B32190" w:rsidRPr="0022540B" w:rsidRDefault="00000000">
      <w:pPr>
        <w:pStyle w:val="a4"/>
        <w:numPr>
          <w:ilvl w:val="0"/>
          <w:numId w:val="3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Қауіпсіздік және өнімділік талаптары тексерілді: дербес деректер AES-256 арқылы шифрланған (R-07), логтарда телефон нөмірі жоқ (R-20), API жауабы p95 &lt; 800 мс (ФЕТ №1).</w:t>
      </w:r>
    </w:p>
    <w:p w14:paraId="77E7B40A" w14:textId="77777777" w:rsidR="00B32190" w:rsidRPr="0022540B" w:rsidRDefault="00000000">
      <w:pPr>
        <w:pStyle w:val="a4"/>
        <w:numPr>
          <w:ilvl w:val="0"/>
          <w:numId w:val="3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Құжаттама жаңартылды (README немесе docs/wiki).</w:t>
      </w:r>
    </w:p>
    <w:p w14:paraId="0EF2D3A7" w14:textId="77777777" w:rsidR="00B32190" w:rsidRPr="0022540B" w:rsidRDefault="00000000">
      <w:pPr>
        <w:pStyle w:val="a4"/>
        <w:numPr>
          <w:ilvl w:val="0"/>
          <w:numId w:val="3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CI/CD арқылы стендке жайылды; қолданылатын жерде Grafana-да жаңа көрсеткіш тексерілді.</w:t>
      </w:r>
    </w:p>
    <w:p w14:paraId="14AE766D" w14:textId="77777777" w:rsidR="00B32190" w:rsidRPr="0022540B" w:rsidRDefault="00000000">
      <w:pPr>
        <w:pStyle w:val="2"/>
        <w:rPr>
          <w:noProof/>
          <w:lang w:val="kk-KZ"/>
        </w:rPr>
      </w:pPr>
      <w:r w:rsidRPr="0022540B">
        <w:rPr>
          <w:noProof/>
          <w:lang w:val="kk-KZ"/>
        </w:rPr>
        <w:t>1.6 Викиге жазу</w:t>
      </w:r>
    </w:p>
    <w:p w14:paraId="0401F564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Осы бөлімдегі тақта, саясаттар, DoR және DoD мәтіндері репозиторийдің docs/wiki/ папкасындағы жеке бетке көшіріледі (мысалы, docs/wiki/workflow.md). Тақтаның сипаттамасында осы бетке сілтеме қойылады. 2-спринттегі өзгеріс те осы бетте тіркеледі: ауызша келісім жазбаға айналады.</w:t>
      </w:r>
    </w:p>
    <w:p>
      <w:pPr>
        <w:keepNext/>
        <w:spacing w:after="120"/>
      </w:pPr>
      <w:r>
        <w:t>GitHub Projects тақтасы репозиторийдің Projects қойындысына байланыстырылған. «9-ЗЖ — есеп тапсырмалары» көрінісінде есепті дайындауға арналған №13–18 тапсырмалар бар. Тақтаның атауы, тапсырмалардың сипаттамалары мен бағандары қазақша рәсімделген.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31510" cy="2635694"/>
            <wp:docPr id="1" name="Picture 1" descr="GitHub Projects: №13–18 тапсырмалар, алты қазақша баған және WIP шектеулері. 29.10.202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-2026-10-29.jpg"/>
                    <pic:cNvPicPr/>
                  </pic:nvPicPr>
                  <pic:blipFill>
                    <a:blip r:embed="rId10"/>
                    <a:srcRect r="33333" b="333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0"/>
        </w:rPr>
        <w:t>1-сурет. DentLux жобасының 9-ЗЖ есеп тапсырмалары тақтасы, 29.10.2026.</w:t>
      </w:r>
    </w:p>
    <w:p>
      <w:r>
        <w:t>Скриншотта Бэклог — 20, Дайын (Ready) — 5, Әзірлеуде — 4, Ревьюді күтеміз — 2, Тестілеуде — 2 шектеулері көрсетілген; Дайын (Done) шектеусіз. Бұл алты тапсырма есептің орындалуын бақылайды. cards_template.csv файлындағы C1–C6 әзірлеу карточкалары бөлек жүргізіледі; осы сурет олардың ауысу журналын алмастырмайды.</w:t>
      </w:r>
    </w:p>
    <w:p>
      <w:pPr>
        <w:spacing w:after="120"/>
      </w:pPr>
      <w:r>
        <w:t>Тақта: https://github.com/users/akaashia/projects/8/views/2</w:t>
      </w:r>
    </w:p>
    <w:p>
      <w:r>
        <w:t>Жұмыс процесінің ережелері: docs/wiki/workflow.md.</w:t>
      </w:r>
    </w:p>
    <w:p>
      <w:r>
        <w:t>GitHub Wiki: https://github.com/akaashia/dentlux-portal/wiki/Жұмыс-процесі</w:t>
      </w:r>
    </w:p>
    <w:p w14:paraId="5A2F9CDF" w14:textId="77777777" w:rsidR="00B32190" w:rsidRPr="0022540B" w:rsidRDefault="00000000">
      <w:pPr>
        <w:pStyle w:val="1"/>
        <w:rPr>
          <w:noProof/>
          <w:lang w:val="kk-KZ"/>
        </w:rPr>
      </w:pPr>
      <w:r w:rsidRPr="0022540B">
        <w:rPr>
          <w:noProof/>
          <w:lang w:val="kk-KZ"/>
        </w:rPr>
        <w:t>2-бөлім. Екі спринт</w:t>
      </w:r>
    </w:p>
    <w:p w14:paraId="6FA202E8" w14:textId="77777777" w:rsidR="00B32190" w:rsidRPr="0022540B" w:rsidRDefault="00000000">
      <w:pPr>
        <w:pStyle w:val="2"/>
        <w:rPr>
          <w:noProof/>
          <w:lang w:val="kk-KZ"/>
        </w:rPr>
      </w:pPr>
      <w:r w:rsidRPr="0022540B">
        <w:rPr>
          <w:noProof/>
          <w:lang w:val="kk-KZ"/>
        </w:rPr>
        <w:t>2.0 Спринт күнтізбесі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800"/>
        <w:gridCol w:w="2426"/>
      </w:tblGrid>
      <w:tr w:rsidR="00B32190" w:rsidRPr="0022540B" w14:paraId="5CE553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66DB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Спринт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B49C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Күндері</w:t>
            </w:r>
          </w:p>
        </w:tc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9A09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Инкремент / веха</w:t>
            </w:r>
          </w:p>
        </w:tc>
        <w:tc>
          <w:tcPr>
            <w:tcW w:w="24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D07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Ескерту</w:t>
            </w:r>
          </w:p>
        </w:tc>
      </w:tr>
      <w:tr w:rsidR="00B32190" w:rsidRPr="0022540B" w14:paraId="34D1B2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06A2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1-спринт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442A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02.11–06.11.2026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E42F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Инкремент 1 (05.10–08.11)</w:t>
            </w:r>
          </w:p>
        </w:tc>
        <w:tc>
          <w:tcPr>
            <w:tcW w:w="2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8A9E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Шолу 06.11; M1 — 08.11.2026</w:t>
            </w:r>
          </w:p>
        </w:tc>
      </w:tr>
      <w:tr w:rsidR="00B32190" w:rsidRPr="0022540B" w14:paraId="34ED61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CADE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2-спринт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A114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09.11–13.11.2026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174FB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Инкремент 2 (09.11–29.11)</w:t>
            </w:r>
          </w:p>
        </w:tc>
        <w:tc>
          <w:tcPr>
            <w:tcW w:w="2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1664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Шолу 13.11; M2 — 29.11.2026</w:t>
            </w:r>
          </w:p>
        </w:tc>
      </w:tr>
    </w:tbl>
    <w:p w14:paraId="11D17F90" w14:textId="77777777" w:rsidR="00B32190" w:rsidRPr="0022540B" w:rsidRDefault="00B32190">
      <w:pPr>
        <w:spacing w:after="60"/>
        <w:rPr>
          <w:noProof/>
          <w:lang w:val="kk-KZ"/>
        </w:rPr>
      </w:pPr>
    </w:p>
    <w:p w14:paraId="2D1763F9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Бүгінгі күн — 29.10.2026. 1-спринт әлі басталмаған, сондықтан 2.5-бөлімнің метрикалары 06.11-ден кейін толтырылады. Спринттерге мереке кірмейді (25.10 және 16.12 мерекелері осы кезеңнен тыс).</w:t>
      </w:r>
    </w:p>
    <w:p w14:paraId="756304D2" w14:textId="77777777" w:rsidR="00B32190" w:rsidRPr="0022540B" w:rsidRDefault="00000000">
      <w:pPr>
        <w:pStyle w:val="2"/>
        <w:rPr>
          <w:noProof/>
          <w:lang w:val="kk-KZ"/>
        </w:rPr>
      </w:pPr>
      <w:r w:rsidRPr="0022540B">
        <w:rPr>
          <w:noProof/>
          <w:lang w:val="kk-KZ"/>
        </w:rPr>
        <w:t>2.1 1-спринт: жоспарлау</w:t>
      </w:r>
    </w:p>
    <w:p w14:paraId="72BCE36C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Спринт мақсаты — команда бекітетін бір сөйлем. Ұсыныс (командада талқылап, өзгертіңіз):</w:t>
      </w:r>
    </w:p>
    <w:p w14:paraId="536D9F3E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i/>
          <w:iCs/>
          <w:noProof/>
          <w:lang w:val="kk-KZ"/>
        </w:rPr>
        <w:t>«Пациент веб-интерфейс арқылы дәрігерді таңдап, бос слотқа қабылдауға жаза алады; бір слотқа екі пациент жазылмайды.»</w:t>
      </w:r>
    </w:p>
    <w:p w14:paraId="2F82F4DA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Мақсаттың тексерілетінін ескеріңіз: ол нақты әрекетті сипаттайды. «18 тарихшаны жабу» деп жазбаңыз, ол мақсат емес, жұмыс тізімі.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000"/>
        <w:gridCol w:w="2026"/>
      </w:tblGrid>
      <w:tr w:rsidR="00B32190" w:rsidRPr="0022540B" w14:paraId="10810B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8152E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Тарихша (WBS пакетінің бөлігі)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15237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Бағалау, сағ</w:t>
            </w:r>
          </w:p>
        </w:tc>
        <w:tc>
          <w:tcPr>
            <w:tcW w:w="20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CCE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Иесі</w:t>
            </w:r>
          </w:p>
        </w:tc>
      </w:tr>
      <w:tr w:rsidR="00B32190" w:rsidRPr="0022540B" w14:paraId="163B518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17D4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Дәрігерлер мен қызметтер тізімі беті (1.2.1, US-03, US-04)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F4C22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4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8713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Ізбасхан Әселхан</w:t>
            </w:r>
          </w:p>
        </w:tc>
      </w:tr>
      <w:tr w:rsidR="00B32190" w:rsidRPr="0022540B" w14:paraId="2D0C7F8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34ABB" w14:textId="77777777" w:rsidR="00B32190" w:rsidRPr="0022540B" w:rsidRDefault="00000000">
            <w:pPr>
              <w:spacing w:after="40"/>
              <w:rPr>
                <w:noProof/>
                <w:lang w:val="ru-RU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PostgreSQL: дәрігерлер және слоттар кестесі, бірінші миграция (1.1.1)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6EBF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4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6F1F2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Еділ Шыңтас</w:t>
            </w:r>
          </w:p>
        </w:tc>
      </w:tr>
      <w:tr w:rsidR="00B32190" w:rsidRPr="0022540B" w14:paraId="6079F15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4EA6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Docker Compose: сервисті бір пәрменмен көтеру (1.3.1)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1707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4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5945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Жандос Арлан</w:t>
            </w:r>
          </w:p>
        </w:tc>
      </w:tr>
      <w:tr w:rsidR="00B32190" w:rsidRPr="0022540B" w14:paraId="4C64AEF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CF8D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Барлығы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22BB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12 (≤ 15,3 сағат сыйымдылық)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3D16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Жоспар: 3 тарихша, 12 сағат, 3 адам</w:t>
            </w:r>
          </w:p>
        </w:tc>
      </w:tr>
    </w:tbl>
    <w:p w14:paraId="4D97FD49" w14:textId="77777777" w:rsidR="00B32190" w:rsidRPr="0022540B" w:rsidRDefault="00B32190">
      <w:pPr>
        <w:spacing w:after="60"/>
        <w:rPr>
          <w:noProof/>
          <w:lang w:val="kk-KZ"/>
        </w:rPr>
      </w:pPr>
    </w:p>
    <w:p w14:paraId="5ADCBA07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lastRenderedPageBreak/>
        <w:t>Жоспарлау кезінде: спринт мақсаты, таңдалған тарихшалар, сыйымдылық (3 адам × 6 сағат × 0,85 = 15,3 сағат) және DoR тексеріледі. Спринтте жабылмаған тарихша бэклогқа қайтады; ол әр спринтте көшіп жүрмеуі керек.</w:t>
      </w:r>
    </w:p>
    <w:p w14:paraId="60D97695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2-спринт (09.11–13.11) тарихшалары — Инкремент 2 пакеттерінен: Слот API (1.1.4 бөлігі, Жандос Арлан, 5 сағат), қайталама брондаудан қорғау (1.1.2, Еділ Шыңтас, 5 сағат), онлайн жазылу формасы (1.2.2 бөлігі, Ізбасхан Әселхан, 4 сағат). Барлығы 14 сағат, сыйымдылық 15,3 сағат.</w:t>
      </w:r>
    </w:p>
    <w:p w14:paraId="11A71C61" w14:textId="77777777" w:rsidR="00B32190" w:rsidRPr="0022540B" w:rsidRDefault="00000000">
      <w:pPr>
        <w:pStyle w:val="2"/>
        <w:rPr>
          <w:noProof/>
          <w:lang w:val="kk-KZ"/>
        </w:rPr>
      </w:pPr>
      <w:r w:rsidRPr="0022540B">
        <w:rPr>
          <w:noProof/>
          <w:lang w:val="kk-KZ"/>
        </w:rPr>
        <w:t>2.2 Апта бойы жұмыс: дейли, шолу, ретроспектива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026"/>
      </w:tblGrid>
      <w:tr w:rsidR="00B32190" w:rsidRPr="0022540B" w14:paraId="261E19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87E7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Жиын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7A0A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Уақыты</w:t>
            </w:r>
          </w:p>
        </w:tc>
        <w:tc>
          <w:tcPr>
            <w:tcW w:w="50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AD3D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Не істейді</w:t>
            </w:r>
          </w:p>
        </w:tc>
      </w:tr>
      <w:tr w:rsidR="00B32190" w:rsidRPr="0022540B" w14:paraId="4848DB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76642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Дейли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AD50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15 минут, күн сайын</w:t>
            </w:r>
          </w:p>
        </w:tc>
        <w:tc>
          <w:tcPr>
            <w:tcW w:w="5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72D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Тақтаға қарап үш сұрақ: 1) Мақсатқа қай карточка жақын? 2) Қай карточка ескі (жасы p85-тен үлкен)? 3) Қай бағанда кезек бар?</w:t>
            </w:r>
          </w:p>
          <w:p w14:paraId="0981814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Блокерді кім шешетінін айтады. Бұл жеке есеп емес, команда міндеті.</w:t>
            </w:r>
          </w:p>
        </w:tc>
      </w:tr>
      <w:tr w:rsidR="00B32190" w:rsidRPr="0022540B" w14:paraId="0619FA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5E61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Шолу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9F5B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Апта соңында, 30–40 минут</w:t>
            </w:r>
          </w:p>
        </w:tc>
        <w:tc>
          <w:tcPr>
            <w:tcW w:w="5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49877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Тапсырыс беруші рөлі (клиника өкілі немесе оқытушы) мақсаттың орындалуын көреді. Демонстрация тірі стендте өтеді.</w:t>
            </w:r>
          </w:p>
        </w:tc>
      </w:tr>
      <w:tr w:rsidR="00B32190" w:rsidRPr="0022540B" w14:paraId="54178F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80DEC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Ретроспектива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ADBAC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Шолудан кейін, 45 минут</w:t>
            </w:r>
          </w:p>
        </w:tc>
        <w:tc>
          <w:tcPr>
            <w:tcW w:w="5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A0D2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Алдымен деректер (2.4 және 2.5-бөлімдер), содан кейін бір әрекет (2.7-бөлім).</w:t>
            </w:r>
          </w:p>
        </w:tc>
      </w:tr>
    </w:tbl>
    <w:p w14:paraId="26F45DE7" w14:textId="77777777" w:rsidR="00B32190" w:rsidRPr="0022540B" w:rsidRDefault="00B32190">
      <w:pPr>
        <w:spacing w:after="60"/>
        <w:rPr>
          <w:noProof/>
          <w:lang w:val="kk-KZ"/>
        </w:rPr>
      </w:pPr>
    </w:p>
    <w:p w14:paraId="07C323C3" w14:textId="77777777" w:rsidR="00B32190" w:rsidRPr="0022540B" w:rsidRDefault="00000000">
      <w:pPr>
        <w:pStyle w:val="2"/>
        <w:rPr>
          <w:noProof/>
          <w:lang w:val="kk-KZ"/>
        </w:rPr>
      </w:pPr>
      <w:r w:rsidRPr="0022540B">
        <w:rPr>
          <w:noProof/>
          <w:lang w:val="kk-KZ"/>
        </w:rPr>
        <w:t>2.3 Күнделікті бақылау журналы</w:t>
      </w:r>
    </w:p>
    <w:p w14:paraId="643FB632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Төмендегі мәндер — жоспарлы болжам: спринттің 3 тарихшасы (A, B, C), WIP шектеулері 4/2/2, тарихшалар бірінші күннен бастап тақтада. Бұл жоспар, нақты журнал емес. Нақты санауды 06.11-ден кейін трекер журналынан жазыңыз (әр күннің соңы).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1258"/>
        <w:gridCol w:w="1644"/>
        <w:gridCol w:w="1624"/>
        <w:gridCol w:w="1475"/>
        <w:gridCol w:w="1582"/>
      </w:tblGrid>
      <w:tr w:rsidR="00B32190" w:rsidRPr="0022540B" w14:paraId="008E9E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8B8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Күн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DD0EC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Дайын (Ready)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4A75B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Әзірлеуде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1BB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Ревьюді күтеміз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4005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Тестілеуде</w:t>
            </w:r>
          </w:p>
        </w:tc>
        <w:tc>
          <w:tcPr>
            <w:tcW w:w="13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BA94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Дайын (жинақталған)</w:t>
            </w:r>
          </w:p>
        </w:tc>
      </w:tr>
      <w:tr w:rsidR="00B32190" w:rsidRPr="0022540B" w14:paraId="6FD2E6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27892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1-күн (жоспар)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8797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8BC5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E6E5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AADBC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</w:t>
            </w:r>
          </w:p>
        </w:tc>
        <w:tc>
          <w:tcPr>
            <w:tcW w:w="1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C164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</w:t>
            </w:r>
          </w:p>
        </w:tc>
      </w:tr>
      <w:tr w:rsidR="00B32190" w:rsidRPr="0022540B" w14:paraId="6B9E5A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5FC4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2-күн (жоспар)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88EC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A91C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77A8E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5455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</w:t>
            </w:r>
          </w:p>
        </w:tc>
        <w:tc>
          <w:tcPr>
            <w:tcW w:w="1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21DC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</w:t>
            </w:r>
          </w:p>
        </w:tc>
      </w:tr>
      <w:tr w:rsidR="00B32190" w:rsidRPr="0022540B" w14:paraId="04BC30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705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3-күн (жоспар)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3FE2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B4FB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D855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0D8A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2</w:t>
            </w:r>
          </w:p>
        </w:tc>
        <w:tc>
          <w:tcPr>
            <w:tcW w:w="1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4898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</w:t>
            </w:r>
          </w:p>
        </w:tc>
      </w:tr>
      <w:tr w:rsidR="00B32190" w:rsidRPr="0022540B" w14:paraId="20192D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6897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4-күн (жоспар)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36AC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3122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C4A2B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31F4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1</w:t>
            </w:r>
          </w:p>
        </w:tc>
        <w:tc>
          <w:tcPr>
            <w:tcW w:w="1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751C7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2</w:t>
            </w:r>
          </w:p>
        </w:tc>
      </w:tr>
      <w:tr w:rsidR="00B32190" w:rsidRPr="0022540B" w14:paraId="15EF46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51B1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5-күн (жоспар)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C602D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261A2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86D8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DA5D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</w:t>
            </w:r>
          </w:p>
        </w:tc>
        <w:tc>
          <w:tcPr>
            <w:tcW w:w="1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FD084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3</w:t>
            </w:r>
          </w:p>
        </w:tc>
      </w:tr>
    </w:tbl>
    <w:p w14:paraId="17752678" w14:textId="77777777" w:rsidR="00B32190" w:rsidRPr="0022540B" w:rsidRDefault="00B32190">
      <w:pPr>
        <w:spacing w:after="60"/>
        <w:rPr>
          <w:noProof/>
          <w:lang w:val="kk-KZ"/>
        </w:rPr>
      </w:pPr>
    </w:p>
    <w:p w14:paraId="045181DE" w14:textId="77777777" w:rsidR="00B32190" w:rsidRPr="0022540B" w:rsidRDefault="00000000">
      <w:pPr>
        <w:pStyle w:val="2"/>
        <w:rPr>
          <w:noProof/>
          <w:lang w:val="kk-KZ"/>
        </w:rPr>
      </w:pPr>
      <w:r w:rsidRPr="0022540B">
        <w:rPr>
          <w:noProof/>
          <w:lang w:val="kk-KZ"/>
        </w:rPr>
        <w:t>2.4 Метриканың анықтамалары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800"/>
        <w:gridCol w:w="2800"/>
        <w:gridCol w:w="1726"/>
      </w:tblGrid>
      <w:tr w:rsidR="00B32190" w:rsidRPr="0022540B" w14:paraId="6272B0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FE4E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Метрика</w:t>
            </w:r>
          </w:p>
        </w:tc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E830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Анықтама</w:t>
            </w:r>
          </w:p>
        </w:tc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4C9ED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Есептеу әдісі</w:t>
            </w:r>
          </w:p>
        </w:tc>
        <w:tc>
          <w:tcPr>
            <w:tcW w:w="17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38002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Дерек көзі</w:t>
            </w:r>
          </w:p>
        </w:tc>
      </w:tr>
      <w:tr w:rsidR="00B32190" w:rsidRPr="0022540B" w14:paraId="768F9C5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0E90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Throughput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8F8B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Спринт ішінде жабылған тарихшалар саны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9E397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Дайын бағанына өткен карточкалар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CD54C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Тақта журналы</w:t>
            </w:r>
          </w:p>
        </w:tc>
      </w:tr>
      <w:tr w:rsidR="00B32190" w:rsidRPr="0022540B" w14:paraId="0787D2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DF71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lastRenderedPageBreak/>
              <w:t>Cycle time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C476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Жұмысқа алудан жабылғанға дейінгі күндер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B25FB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Дайын күні − Әзірлеуде күні + 1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14E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Тақта журналы</w:t>
            </w:r>
          </w:p>
        </w:tc>
      </w:tr>
      <w:tr w:rsidR="00B32190" w:rsidRPr="0022540B" w14:paraId="5EEA7F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4ABD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Орташа cycle time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0F0F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Барлық карточкалар бойынша орташа мән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8B40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CT қосындысы ÷ карточка саны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F71B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Скрипт (Қосымша А)</w:t>
            </w:r>
          </w:p>
        </w:tc>
      </w:tr>
      <w:tr w:rsidR="00B32190" w:rsidRPr="0022540B" w14:paraId="1018FC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5766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p85 cycle time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CB9F7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Тапсырмалардың 85%-ы осы мерзімде жабылған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7236D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CT мәндерін сұрыптап, 85-пайыздық мән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6FF9C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Скрипт (Қосымша А)</w:t>
            </w:r>
          </w:p>
        </w:tc>
      </w:tr>
      <w:tr w:rsidR="00B32190" w:rsidRPr="0022540B" w14:paraId="5876BD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B261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WIP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07FEB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Жұмыстағы карточкалар саны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2C1E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Әзірлеуде + Ревьюді күтеміз + Тестілеуде, күн сайын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15B4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Журнал (2.3)</w:t>
            </w:r>
          </w:p>
        </w:tc>
      </w:tr>
      <w:tr w:rsidR="00B32190" w:rsidRPr="0022540B" w14:paraId="64F1EB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09AC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Жасы (aging)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DCCEE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Ашық карточка қанша күн ілініп тұр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B91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Бүгінгі күн − Әзірлеуде күні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8F0FD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Тақта</w:t>
            </w:r>
          </w:p>
        </w:tc>
      </w:tr>
      <w:tr w:rsidR="00B32190" w:rsidRPr="0022540B" w14:paraId="3AEA2C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30C0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CFD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0401B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Күн сайынғы жинақталған саны диаграммасы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8190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Журналдан немесе скриптен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38B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Қосымша А</w:t>
            </w:r>
          </w:p>
        </w:tc>
      </w:tr>
    </w:tbl>
    <w:p w14:paraId="44BD05C8" w14:textId="77777777" w:rsidR="00B32190" w:rsidRPr="0022540B" w:rsidRDefault="00B32190">
      <w:pPr>
        <w:spacing w:after="60"/>
        <w:rPr>
          <w:noProof/>
          <w:lang w:val="kk-KZ"/>
        </w:rPr>
      </w:pPr>
    </w:p>
    <w:p w14:paraId="2293963C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Бұл метрикалар жеке адамды бағалау үшін қолданылмайды. Егер олар KPI-ға айналса, команда оларды деректі жақсартудың орнына жасанды түрде жақсартуға бағыттайды.</w:t>
      </w:r>
    </w:p>
    <w:p w14:paraId="12F747B4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Орташа мәнмен қатар p85 міндетті түрде есептеледі: орташа ұзын құйрықты жасырады. Спринтте 5–6 карточка болса, p85 статистикалық тұрғыдан әлсіз: бұл туралы есепте ескертпе жазыңыз.</w:t>
      </w:r>
    </w:p>
    <w:p w14:paraId="338677F1" w14:textId="77777777" w:rsidR="00B32190" w:rsidRPr="0022540B" w:rsidRDefault="00000000">
      <w:pPr>
        <w:pStyle w:val="2"/>
        <w:rPr>
          <w:noProof/>
          <w:lang w:val="kk-KZ"/>
        </w:rPr>
      </w:pPr>
      <w:r w:rsidRPr="0022540B">
        <w:rPr>
          <w:noProof/>
          <w:lang w:val="kk-KZ"/>
        </w:rPr>
        <w:t>2.5 1-спринт нәтижелері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600"/>
        <w:gridCol w:w="3026"/>
      </w:tblGrid>
      <w:tr w:rsidR="00B32190" w:rsidRPr="0022540B" w14:paraId="0CB754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313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Көрсеткіш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FFA12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Жоспар (болжам)</w:t>
            </w:r>
          </w:p>
        </w:tc>
        <w:tc>
          <w:tcPr>
            <w:tcW w:w="30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95324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Нақты мән (06.11-ден кейін трекерден)</w:t>
            </w:r>
          </w:p>
        </w:tc>
      </w:tr>
      <w:tr w:rsidR="00B32190" w:rsidRPr="0022540B" w14:paraId="71501C9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A386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Спринт мақсаты орындалды ма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3DD1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Иә (3 тарихша, 12 сағат)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531B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Иә/Жоқ + 1 сөйлем: неліктен (06.11 шолуынан кейін)</w:t>
            </w:r>
          </w:p>
        </w:tc>
      </w:tr>
      <w:tr w:rsidR="00B32190" w:rsidRPr="0022540B" w14:paraId="30DF226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4C5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Throughput, тарихша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E286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3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FE05D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Дайын бағанындағы карточкалар</w:t>
            </w:r>
          </w:p>
        </w:tc>
      </w:tr>
      <w:tr w:rsidR="00B32190" w:rsidRPr="0022540B" w14:paraId="57F6C6C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8BD3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Орташа cycle time, күн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FA5F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4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FF85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Әзірлеуде күнінен Дайын күніне дейін, +1</w:t>
            </w:r>
          </w:p>
        </w:tc>
      </w:tr>
      <w:tr w:rsidR="00B32190" w:rsidRPr="0022540B" w14:paraId="73B3085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4510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p85 cycle time, күн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45A3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4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F64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Скрипт (Қосымша А)</w:t>
            </w:r>
          </w:p>
        </w:tc>
      </w:tr>
      <w:tr w:rsidR="00B32190" w:rsidRPr="0022540B" w14:paraId="6454754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4BA5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Максималды WIP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C89DE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3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1FEB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Күнделікті журнал (2.3) бойынша</w:t>
            </w:r>
          </w:p>
        </w:tc>
      </w:tr>
      <w:tr w:rsidR="00B32190" w:rsidRPr="0022540B" w14:paraId="6D23E98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4591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Тар жер (CFD бойынша)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E26D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Ревью: 2 карточка, шектеу 2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0561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Ең кеңейген немесе қалың жолақ</w:t>
            </w:r>
          </w:p>
        </w:tc>
      </w:tr>
      <w:tr w:rsidR="00B32190" w:rsidRPr="0022540B" w14:paraId="61ED30A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1CD5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Ең ескі ашық карточка, күн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F1D34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 (спринт соңында ашық жоқ)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0403C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Тарихшаның атауымен</w:t>
            </w:r>
          </w:p>
        </w:tc>
      </w:tr>
      <w:tr w:rsidR="00B32190" w:rsidRPr="0022540B" w14:paraId="2B202D2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0AEB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Шолуда көрсетілгені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A9A5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Сайт беттері және Docker Compose демосы (06.11)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FAD8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Тапсырыс беруші пікірі</w:t>
            </w:r>
          </w:p>
        </w:tc>
      </w:tr>
    </w:tbl>
    <w:p w14:paraId="0C719567" w14:textId="77777777" w:rsidR="00B32190" w:rsidRPr="0022540B" w:rsidRDefault="00B32190">
      <w:pPr>
        <w:spacing w:after="60"/>
        <w:rPr>
          <w:noProof/>
          <w:lang w:val="kk-KZ"/>
        </w:rPr>
      </w:pPr>
    </w:p>
    <w:p w14:paraId="7C7D4E88" w14:textId="77777777" w:rsidR="00B32190" w:rsidRPr="0022540B" w:rsidRDefault="00000000">
      <w:pPr>
        <w:pStyle w:val="2"/>
        <w:rPr>
          <w:noProof/>
          <w:lang w:val="kk-KZ"/>
        </w:rPr>
      </w:pPr>
      <w:r w:rsidRPr="0022540B">
        <w:rPr>
          <w:noProof/>
          <w:lang w:val="kk-KZ"/>
        </w:rPr>
        <w:lastRenderedPageBreak/>
        <w:t>2.6 CFD-ны оқу және тар жерді анықтау</w:t>
      </w:r>
    </w:p>
    <w:p w14:paraId="6E3AA77F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Көлденең осьте — уақыт, тігінен — күн сайынғы жинақталған карточкалар. Жолақтар төменнен жоғары қарай: Дайын, Жұмыста, Кезекте. Жолақтың қалыңдығы — сол күйдегі карточкалар саны (WIP). Жолақтар арасындағы көлденең қашықтық — өту уақыты.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800"/>
        <w:gridCol w:w="3226"/>
      </w:tblGrid>
      <w:tr w:rsidR="00B32190" w:rsidRPr="0022540B" w14:paraId="7CD582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8A92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Диаграммада не көрінеді</w:t>
            </w:r>
          </w:p>
        </w:tc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DF3F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Нені білдіреді</w:t>
            </w:r>
          </w:p>
        </w:tc>
        <w:tc>
          <w:tcPr>
            <w:tcW w:w="3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435EC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Не істеу керек</w:t>
            </w:r>
          </w:p>
        </w:tc>
      </w:tr>
      <w:tr w:rsidR="00B32190" w:rsidRPr="0022540B" w14:paraId="0A2F9F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09FB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«Әзірлеуде» жолағы кеңейеді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D2CA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WIP өсуде</w:t>
            </w:r>
          </w:p>
        </w:tc>
        <w:tc>
          <w:tcPr>
            <w:tcW w:w="3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669A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Жаңа тарихшаны алуды тоқтатып, басталғанды жабу</w:t>
            </w:r>
          </w:p>
        </w:tc>
      </w:tr>
      <w:tr w:rsidR="00B32190" w:rsidRPr="0022540B" w14:paraId="410670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99A0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«Ревьюді күтеміз» жолағы қалың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0F7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Ревью кезегі — тар жер</w:t>
            </w:r>
          </w:p>
        </w:tc>
        <w:tc>
          <w:tcPr>
            <w:tcW w:w="3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706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Ревью ережесін, ревьюшілерді және PR көлемін қарау</w:t>
            </w:r>
          </w:p>
        </w:tc>
      </w:tr>
      <w:tr w:rsidR="00B32190" w:rsidRPr="0022540B" w14:paraId="697D0C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3DC3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Жоғарғы сызық жатық жүреді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52532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Throughput түсті</w:t>
            </w:r>
          </w:p>
        </w:tc>
        <w:tc>
          <w:tcPr>
            <w:tcW w:w="3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0AD8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Тақтадан тыс жұмысты және үзілістерді іздеу</w:t>
            </w:r>
          </w:p>
        </w:tc>
      </w:tr>
      <w:tr w:rsidR="00B32190" w:rsidRPr="0022540B" w14:paraId="6639BC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54DC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«Дайын» сызығында сатылар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5F634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Топтама түрінде тапсыру</w:t>
            </w:r>
          </w:p>
        </w:tc>
        <w:tc>
          <w:tcPr>
            <w:tcW w:w="3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0F2B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Жұмысты жинамай, аяқталған бойда жабу</w:t>
            </w:r>
          </w:p>
        </w:tc>
      </w:tr>
      <w:tr w:rsidR="00B32190" w:rsidRPr="0022540B" w14:paraId="1D6032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36A8C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Жолақтар параллель және жұқа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B62E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Тұрақты ағын</w:t>
            </w:r>
          </w:p>
        </w:tc>
        <w:tc>
          <w:tcPr>
            <w:tcW w:w="3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E6D9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Өзгеріс қажет емес</w:t>
            </w:r>
          </w:p>
        </w:tc>
      </w:tr>
    </w:tbl>
    <w:p w14:paraId="0E81D627" w14:textId="77777777" w:rsidR="00B32190" w:rsidRPr="0022540B" w:rsidRDefault="00B32190">
      <w:pPr>
        <w:spacing w:after="60"/>
        <w:rPr>
          <w:noProof/>
          <w:lang w:val="kk-KZ"/>
        </w:rPr>
      </w:pPr>
    </w:p>
    <w:p w14:paraId="26013CFC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Тар жерді шешімнің негізі ретінде CFD-дан анықтаңыз, сезімге сүйенбеңіз. Тар жер анықталғаннан кейін ретроспективада бір әрекет осы тар жермен байланыстырылады.</w:t>
      </w:r>
    </w:p>
    <w:p w14:paraId="188D4679" w14:textId="77777777" w:rsidR="00B32190" w:rsidRPr="0022540B" w:rsidRDefault="00000000">
      <w:pPr>
        <w:pStyle w:val="2"/>
        <w:rPr>
          <w:noProof/>
          <w:lang w:val="kk-KZ"/>
        </w:rPr>
      </w:pPr>
      <w:r w:rsidRPr="0022540B">
        <w:rPr>
          <w:noProof/>
          <w:lang w:val="kk-KZ"/>
        </w:rPr>
        <w:t>2.7 1-спринт ретроспективасы: хаттама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B32190" w:rsidRPr="0022540B" w14:paraId="4AF4A4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548E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Өріс</w:t>
            </w:r>
          </w:p>
        </w:tc>
        <w:tc>
          <w:tcPr>
            <w:tcW w:w="6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AA18E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Мазмұны</w:t>
            </w:r>
          </w:p>
        </w:tc>
      </w:tr>
      <w:tr w:rsidR="00B32190" w:rsidRPr="0022540B" w14:paraId="13384B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9037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Күні, қатысушылар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5D92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06.11.2026 (шолудан кейін, жоспар). Қатысушылар: Ізбасхан Әселхан, Жандос Арлан, Еділ Шыңтас</w:t>
            </w:r>
          </w:p>
        </w:tc>
      </w:tr>
      <w:tr w:rsidR="00B32190" w:rsidRPr="0022540B" w14:paraId="73391C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770B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Деректер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C88CE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2.5-кестедегі метрикалар (CFD мен p85 міндетті)</w:t>
            </w:r>
          </w:p>
        </w:tc>
      </w:tr>
      <w:tr w:rsidR="00B32190" w:rsidRPr="0022540B" w14:paraId="16EE7C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E53E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Не жақсы болды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46B8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2–3 факт, деректермен байланыстырылған</w:t>
            </w:r>
          </w:p>
        </w:tc>
      </w:tr>
      <w:tr w:rsidR="00B32190" w:rsidRPr="0022540B" w14:paraId="3D2BC0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18B6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Не нашар болды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DB45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2–3 факт, процесс туралы (адам туралы емес)</w:t>
            </w:r>
          </w:p>
        </w:tc>
      </w:tr>
      <w:tr w:rsidR="00B32190" w:rsidRPr="0022540B" w14:paraId="132792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37BC7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Себеп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05EF4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Тар жердің неліктен пайда болғаны (бір себеп — бір жол)</w:t>
            </w:r>
          </w:p>
        </w:tc>
      </w:tr>
      <w:tr w:rsidR="00B32190" w:rsidRPr="0022540B" w14:paraId="4DF44B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4CFE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Таңдалған әрекет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B8D9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Бір ғана әрекет</w:t>
            </w:r>
          </w:p>
        </w:tc>
      </w:tr>
      <w:tr w:rsidR="00B32190" w:rsidRPr="0022540B" w14:paraId="35A952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7FA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Иесі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2034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Аты-жөні</w:t>
            </w:r>
          </w:p>
        </w:tc>
      </w:tr>
      <w:tr w:rsidR="00B32190" w:rsidRPr="0022540B" w14:paraId="628FB0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B412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Мерзімі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DACC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Нақты күн</w:t>
            </w:r>
          </w:p>
        </w:tc>
      </w:tr>
      <w:tr w:rsidR="00B32190" w:rsidRPr="0022540B" w14:paraId="2B1A4A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5C58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Орындалу белгісі (өлшеу)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77B1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Сандық шарт: қай көрсеткіш қанша болуы керек</w:t>
            </w:r>
          </w:p>
        </w:tc>
      </w:tr>
    </w:tbl>
    <w:p w14:paraId="0E4B4320" w14:textId="77777777" w:rsidR="00B32190" w:rsidRPr="0022540B" w:rsidRDefault="00B32190">
      <w:pPr>
        <w:spacing w:after="60"/>
        <w:rPr>
          <w:noProof/>
          <w:lang w:val="kk-KZ"/>
        </w:rPr>
      </w:pPr>
    </w:p>
    <w:p w14:paraId="785AD3DA" w14:textId="77777777" w:rsidR="00B32190" w:rsidRPr="0022540B" w:rsidRDefault="00000000">
      <w:pPr>
        <w:pStyle w:val="2"/>
        <w:rPr>
          <w:noProof/>
          <w:lang w:val="kk-KZ"/>
        </w:rPr>
      </w:pPr>
      <w:r w:rsidRPr="0022540B">
        <w:rPr>
          <w:noProof/>
          <w:lang w:val="kk-KZ"/>
        </w:rPr>
        <w:t>2.8 2-спринт: ретроспективада қабылданған өзгерісті енгізу</w:t>
      </w:r>
    </w:p>
    <w:p w14:paraId="4F7E38FF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2-спринт 1-спринтпен бірдей ұзақтықта (1 апта) және бірдей тақтада өтеді. Өзгеріс — 2.7-хаттамада бекітілген әрекет: 2-спринттің бірінші күнінен бастап тақтадағы шектеу өзгертіледі, викидегі 1.2-бөлім де сәйкес жаңартылады. Өзгеріс дейлиде хабарланады. Тарихшалар 1-спринттен қалған (жабылмаған) және бэклогтан жаңа тарихшалар арасынан таңдалады.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000"/>
        <w:gridCol w:w="3626"/>
      </w:tblGrid>
      <w:tr w:rsidR="00B32190" w:rsidRPr="0022540B" w14:paraId="225F6B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7092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lastRenderedPageBreak/>
              <w:t>Көрсеткіш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4540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Мақсат (жоспар)</w:t>
            </w:r>
          </w:p>
        </w:tc>
        <w:tc>
          <w:tcPr>
            <w:tcW w:w="3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852D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Нақты мән — 13.11-ден кейін</w:t>
            </w:r>
          </w:p>
        </w:tc>
      </w:tr>
      <w:tr w:rsidR="00B32190" w:rsidRPr="0022540B" w14:paraId="451530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D6C0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Қабылданған өзгеріс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5E9BD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Әзірлеуде WIP шектеуі 4 → 3 (ретро әрекеті)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4BD0C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Ретро хаттамасындағы әрекетпен салыстыру</w:t>
            </w:r>
          </w:p>
        </w:tc>
      </w:tr>
      <w:tr w:rsidR="00B32190" w:rsidRPr="0022540B" w14:paraId="2BF3D85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19E3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Спринт мақсаты орындалды ма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FD73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Иә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FF8AD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Иә/Жоқ + 1 сөйлем</w:t>
            </w:r>
          </w:p>
        </w:tc>
      </w:tr>
      <w:tr w:rsidR="00B32190" w:rsidRPr="0022540B" w14:paraId="1B9E6A0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E829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Throughput, тарихша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52C5B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≥ 3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373CD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Дайын бағанындағы карточкалар</w:t>
            </w:r>
          </w:p>
        </w:tc>
      </w:tr>
      <w:tr w:rsidR="00B32190" w:rsidRPr="0022540B" w14:paraId="7AA6044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626E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Орташа cycle time, күн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EFA4E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≤ 3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5576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Әзірлеуде → Дайын, +1 күн</w:t>
            </w:r>
          </w:p>
        </w:tc>
      </w:tr>
      <w:tr w:rsidR="00B32190" w:rsidRPr="0022540B" w14:paraId="4BFF068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FAC34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p85 cycle time, күн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E239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≤ 4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7B2B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Скрипт (Қосымша А)</w:t>
            </w:r>
          </w:p>
        </w:tc>
      </w:tr>
      <w:tr w:rsidR="00B32190" w:rsidRPr="0022540B" w14:paraId="40F7B06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DEF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Максималды WIP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83C6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≤ 3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1849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Күнделікті журнал (2.3)</w:t>
            </w:r>
          </w:p>
        </w:tc>
      </w:tr>
      <w:tr w:rsidR="00B32190" w:rsidRPr="0022540B" w14:paraId="3E697E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63CE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Тар жер (CFD бойынша)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B1E3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Ревью кезегі ≤ 1 карточка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31C1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Ең кеңейген немесе қалың жолақ</w:t>
            </w:r>
          </w:p>
        </w:tc>
      </w:tr>
      <w:tr w:rsidR="00B32190" w:rsidRPr="0022540B" w14:paraId="1A531EC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EFCBB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Ең ескі ашық карточка, күн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2925C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≤ 2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5BA2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Тарихшаның атауымен</w:t>
            </w:r>
          </w:p>
        </w:tc>
      </w:tr>
    </w:tbl>
    <w:p w14:paraId="01D032AD" w14:textId="77777777" w:rsidR="00B32190" w:rsidRPr="0022540B" w:rsidRDefault="00B32190">
      <w:pPr>
        <w:spacing w:after="60"/>
        <w:rPr>
          <w:noProof/>
          <w:lang w:val="kk-KZ"/>
        </w:rPr>
      </w:pPr>
    </w:p>
    <w:p w14:paraId="2B34D8C9" w14:textId="77777777" w:rsidR="00B32190" w:rsidRPr="0022540B" w:rsidRDefault="00000000">
      <w:pPr>
        <w:pStyle w:val="1"/>
        <w:rPr>
          <w:noProof/>
          <w:lang w:val="kk-KZ"/>
        </w:rPr>
      </w:pPr>
      <w:r w:rsidRPr="0022540B">
        <w:rPr>
          <w:noProof/>
          <w:lang w:val="kk-KZ"/>
        </w:rPr>
        <w:t>3-бөлім. Есеп және критерийлер</w:t>
      </w:r>
    </w:p>
    <w:p w14:paraId="256D6ADE" w14:textId="77777777" w:rsidR="00B32190" w:rsidRPr="0022540B" w:rsidRDefault="00000000">
      <w:pPr>
        <w:pStyle w:val="2"/>
        <w:rPr>
          <w:noProof/>
          <w:lang w:val="kk-KZ"/>
        </w:rPr>
      </w:pPr>
      <w:r w:rsidRPr="0022540B">
        <w:rPr>
          <w:noProof/>
          <w:lang w:val="kk-KZ"/>
        </w:rPr>
        <w:t>3.1 Екі спринттің салыстырмасы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1400"/>
        <w:gridCol w:w="1400"/>
        <w:gridCol w:w="2426"/>
      </w:tblGrid>
      <w:tr w:rsidR="00B32190" w:rsidRPr="0022540B" w14:paraId="0DA7FD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9AF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Көрсеткіш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9F6A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1-спринт (жоспар)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83C1D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2-спринт (мақсат)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6D70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Нақты өзгеріс</w:t>
            </w:r>
          </w:p>
        </w:tc>
        <w:tc>
          <w:tcPr>
            <w:tcW w:w="24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45E7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Түсіндірме</w:t>
            </w:r>
          </w:p>
        </w:tc>
      </w:tr>
      <w:tr w:rsidR="00B32190" w:rsidRPr="0022540B" w14:paraId="15F869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AB907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Throughput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8EE5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CBDF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≥ 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1DA0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Нақты: 2-спринт − 1-спринт (13.11-ден кейін)</w:t>
            </w:r>
          </w:p>
        </w:tc>
        <w:tc>
          <w:tcPr>
            <w:tcW w:w="2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646D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Мақсат орындалса, WIP азайтудың әсері</w:t>
            </w:r>
          </w:p>
        </w:tc>
      </w:tr>
      <w:tr w:rsidR="00B32190" w:rsidRPr="0022540B" w14:paraId="660D37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48007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Орташа cycle time, күн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0833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73D7C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≤ 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E89B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Нақты: 2-спринт − 1-спринт</w:t>
            </w:r>
          </w:p>
        </w:tc>
        <w:tc>
          <w:tcPr>
            <w:tcW w:w="2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66994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Little заңымен салыстыру (1.0-бөлім)</w:t>
            </w:r>
          </w:p>
        </w:tc>
      </w:tr>
      <w:tr w:rsidR="00B32190" w:rsidRPr="0022540B" w14:paraId="2AF52A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154B7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p85 cycle time, күн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BA34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3E0D8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≤ 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5703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Нақты: 2-спринт − 1-спринт</w:t>
            </w:r>
          </w:p>
        </w:tc>
        <w:tc>
          <w:tcPr>
            <w:tcW w:w="2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F058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Үлгі аз болса, ескертпе қосу (2.4)</w:t>
            </w:r>
          </w:p>
        </w:tc>
      </w:tr>
      <w:tr w:rsidR="00B32190" w:rsidRPr="0022540B" w14:paraId="298734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867AB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Максималды WIP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DD214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123A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≤ 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0B39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Нақты: 2-спринт − 1-спринт</w:t>
            </w:r>
          </w:p>
        </w:tc>
        <w:tc>
          <w:tcPr>
            <w:tcW w:w="2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5F14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Әзірлеуде шектеуінің әсері</w:t>
            </w:r>
          </w:p>
        </w:tc>
      </w:tr>
      <w:tr w:rsidR="00B32190" w:rsidRPr="0022540B" w14:paraId="5B02F8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7B85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Ең ескі ашық карточка, күн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71D5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DA6F6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≤ 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B1E15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Нақты: 2-спринт − 1-спринт</w:t>
            </w:r>
          </w:p>
        </w:tc>
        <w:tc>
          <w:tcPr>
            <w:tcW w:w="2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DE91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Ұзақ тұрған тарихшаның себебі</w:t>
            </w:r>
          </w:p>
        </w:tc>
      </w:tr>
      <w:tr w:rsidR="00B32190" w:rsidRPr="0022540B" w14:paraId="4DAA34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32AD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Тар жер (CFD бойынша)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F80AD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Ревью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84F6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Ревью кезегі ≤ 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A109B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Нақты баған өзгерісі</w:t>
            </w:r>
          </w:p>
        </w:tc>
        <w:tc>
          <w:tcPr>
            <w:tcW w:w="2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BF887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Тар жер ауысқан болса, оны да түсіндіру</w:t>
            </w:r>
          </w:p>
        </w:tc>
      </w:tr>
    </w:tbl>
    <w:p w14:paraId="15A53EF9" w14:textId="77777777" w:rsidR="00B32190" w:rsidRPr="0022540B" w:rsidRDefault="00B32190">
      <w:pPr>
        <w:spacing w:after="60"/>
        <w:rPr>
          <w:noProof/>
          <w:lang w:val="kk-KZ"/>
        </w:rPr>
      </w:pPr>
    </w:p>
    <w:p w14:paraId="7F6D977E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Өзгеріс — 2-спринт мәнінен 1-спринт мәнін алу. Cycle time мен WIP үшін кіші мән жақсы, throughput үшін үлкен мән жақсы.</w:t>
      </w:r>
    </w:p>
    <w:p w14:paraId="2A59B017" w14:textId="77777777" w:rsidR="00B32190" w:rsidRPr="0022540B" w:rsidRDefault="00000000">
      <w:pPr>
        <w:pStyle w:val="2"/>
        <w:rPr>
          <w:noProof/>
          <w:lang w:val="kk-KZ"/>
        </w:rPr>
      </w:pPr>
      <w:r w:rsidRPr="0022540B">
        <w:rPr>
          <w:noProof/>
          <w:lang w:val="kk-KZ"/>
        </w:rPr>
        <w:t>3.2 Нәтижені түсіндіру</w:t>
      </w:r>
    </w:p>
    <w:p w14:paraId="4DC52AD0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Есепте өзгерістің метрикаға әсерін түсіндіру керек. Үш жағдай болуы мүмкін:</w:t>
      </w:r>
    </w:p>
    <w:p w14:paraId="200839D7" w14:textId="77777777" w:rsidR="00B32190" w:rsidRPr="0022540B" w:rsidRDefault="00000000">
      <w:pPr>
        <w:pStyle w:val="a4"/>
        <w:numPr>
          <w:ilvl w:val="0"/>
          <w:numId w:val="4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lastRenderedPageBreak/>
        <w:t>Жақсарды. Нақты механизмді атаңыз: мысалы, WIP азайғаннан кейін «Әзірлеуде» жолағы жіңішкерді, cycle time қысқарды. Бұл қорытындының деректерге сүйенетінін көрсетіңіз.</w:t>
      </w:r>
    </w:p>
    <w:p w14:paraId="769FC37F" w14:textId="77777777" w:rsidR="00B32190" w:rsidRPr="0022540B" w:rsidRDefault="00000000">
      <w:pPr>
        <w:pStyle w:val="a4"/>
        <w:numPr>
          <w:ilvl w:val="0"/>
          <w:numId w:val="4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Жақсармады. Бұл қалыпты нәтиже, оны түсіндіру керек. Себебін көрсетіңіз: тар жер басқа бағанға көшті, тарихшалардың көлемі өзгерді, үзіліс болды (емтихан, сырттан келген тапсырма). Шектеу нәтиженің нашарлауына әкелсе, бұл да талданады.</w:t>
      </w:r>
    </w:p>
    <w:p w14:paraId="6A1BC988" w14:textId="77777777" w:rsidR="00B32190" w:rsidRPr="0022540B" w:rsidRDefault="00000000">
      <w:pPr>
        <w:pStyle w:val="a4"/>
        <w:numPr>
          <w:ilvl w:val="0"/>
          <w:numId w:val="4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Үлгі шағын. 5–6 карточка p85-ті тұрақсыз етеді. Бұл шектеу әр көрсеткішке ескертпе ретінде жазылады.</w:t>
      </w:r>
    </w:p>
    <w:p w14:paraId="470F63E9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«Жақсарған жоқ» деген қорытындыны жасырмаңыз. Метрика нақты деректерден шыққан болса, ол да құнды нәтиже.</w:t>
      </w:r>
    </w:p>
    <w:p w14:paraId="3478C500" w14:textId="77777777" w:rsidR="00B32190" w:rsidRPr="0022540B" w:rsidRDefault="00000000">
      <w:pPr>
        <w:pStyle w:val="2"/>
        <w:rPr>
          <w:noProof/>
          <w:lang w:val="kk-KZ"/>
        </w:rPr>
      </w:pPr>
      <w:r w:rsidRPr="0022540B">
        <w:rPr>
          <w:noProof/>
          <w:lang w:val="kk-KZ"/>
        </w:rPr>
        <w:t>3.3 Есептің құрылымы</w:t>
      </w:r>
    </w:p>
    <w:p w14:paraId="182A654C" w14:textId="77777777" w:rsidR="00B32190" w:rsidRPr="0022540B" w:rsidRDefault="00000000">
      <w:pPr>
        <w:pStyle w:val="a4"/>
        <w:numPr>
          <w:ilvl w:val="0"/>
          <w:numId w:val="5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Кіріспе: жоба, команда, өлшенетін мақсат (бір абзац).</w:t>
      </w:r>
    </w:p>
    <w:p w14:paraId="2D7CD559" w14:textId="77777777" w:rsidR="00B32190" w:rsidRPr="0022540B" w:rsidRDefault="00000000">
      <w:pPr>
        <w:pStyle w:val="a4"/>
        <w:numPr>
          <w:ilvl w:val="0"/>
          <w:numId w:val="5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Бастапқы жұмыс процесі: тақта (скриншот), бағандар, WIP, ауысу саясаттары, DoR, DoD, кластар.</w:t>
      </w:r>
    </w:p>
    <w:p w14:paraId="29118EC6" w14:textId="77777777" w:rsidR="00B32190" w:rsidRPr="0022540B" w:rsidRDefault="00000000">
      <w:pPr>
        <w:pStyle w:val="a4"/>
        <w:numPr>
          <w:ilvl w:val="0"/>
          <w:numId w:val="5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1-спринт: мақсат, тарихшалар, күнделікті журнал, метрикалар, CFD суреті, тар жер.</w:t>
      </w:r>
    </w:p>
    <w:p w14:paraId="219F1ACC" w14:textId="77777777" w:rsidR="00B32190" w:rsidRPr="0022540B" w:rsidRDefault="00000000">
      <w:pPr>
        <w:pStyle w:val="a4"/>
        <w:numPr>
          <w:ilvl w:val="0"/>
          <w:numId w:val="5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1-спринт ретроспективасы: хаттама (2.7-бөлім) және бір әрекет.</w:t>
      </w:r>
    </w:p>
    <w:p w14:paraId="6FD3C7EB" w14:textId="77777777" w:rsidR="00B32190" w:rsidRPr="0022540B" w:rsidRDefault="00000000">
      <w:pPr>
        <w:pStyle w:val="a4"/>
        <w:numPr>
          <w:ilvl w:val="0"/>
          <w:numId w:val="5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2-спринт: енгізілген өзгеріс, мақсат, метрикалар (2.8-бөлім).</w:t>
      </w:r>
    </w:p>
    <w:p w14:paraId="2AA96AF9" w14:textId="77777777" w:rsidR="00B32190" w:rsidRPr="0022540B" w:rsidRDefault="00000000">
      <w:pPr>
        <w:pStyle w:val="a4"/>
        <w:numPr>
          <w:ilvl w:val="0"/>
          <w:numId w:val="5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Салыстыру және түсіндіру (3.1–3.2-бөлімдер).</w:t>
      </w:r>
    </w:p>
    <w:p w14:paraId="40799BD0" w14:textId="77777777" w:rsidR="00B32190" w:rsidRPr="0022540B" w:rsidRDefault="00000000">
      <w:pPr>
        <w:pStyle w:val="a4"/>
        <w:numPr>
          <w:ilvl w:val="0"/>
          <w:numId w:val="5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Қорытынды: ағында не өзгерді және неге (2–3 сөйлем).</w:t>
      </w:r>
    </w:p>
    <w:p w14:paraId="145B4DBC" w14:textId="77777777" w:rsidR="00B32190" w:rsidRPr="0022540B" w:rsidRDefault="00000000">
      <w:pPr>
        <w:pStyle w:val="a4"/>
        <w:numPr>
          <w:ilvl w:val="0"/>
          <w:numId w:val="5"/>
        </w:num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Қосымшалар: скрипт (Қосымша А), трекер экспорты, CFD суреттері.</w:t>
      </w:r>
    </w:p>
    <w:p w14:paraId="0DC1F09A" w14:textId="77777777" w:rsidR="00B32190" w:rsidRPr="0022540B" w:rsidRDefault="00B32190">
      <w:pPr>
        <w:spacing w:after="60"/>
        <w:rPr>
          <w:noProof/>
          <w:lang w:val="kk-KZ"/>
        </w:rPr>
      </w:pPr>
    </w:p>
    <w:p w14:paraId="64380C79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Артефакт құрамы: жұмыс процесі бар тақта, 2 спринттің метрикалар есебі, ретроспектива хаттамасы.</w:t>
      </w:r>
    </w:p>
    <w:p w14:paraId="55437791" w14:textId="77777777" w:rsidR="00B32190" w:rsidRPr="0022540B" w:rsidRDefault="00000000">
      <w:pPr>
        <w:pStyle w:val="2"/>
        <w:rPr>
          <w:noProof/>
          <w:lang w:val="kk-KZ"/>
        </w:rPr>
      </w:pPr>
      <w:r w:rsidRPr="0022540B">
        <w:rPr>
          <w:noProof/>
          <w:lang w:val="kk-KZ"/>
        </w:rPr>
        <w:t>3.4 Критерийлерді өзіңіз тексеріңіз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800"/>
        <w:gridCol w:w="1626"/>
      </w:tblGrid>
      <w:tr w:rsidR="00B32190" w:rsidRPr="0022540B" w14:paraId="4E86C4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EC7F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Критерий</w:t>
            </w:r>
          </w:p>
        </w:tc>
        <w:tc>
          <w:tcPr>
            <w:tcW w:w="3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979B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Дәлел (құжаттың қай бөлімі)</w:t>
            </w:r>
          </w:p>
        </w:tc>
        <w:tc>
          <w:tcPr>
            <w:tcW w:w="1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E2890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b/>
                <w:bCs/>
                <w:noProof/>
                <w:sz w:val="20"/>
                <w:szCs w:val="20"/>
                <w:lang w:val="kk-KZ"/>
              </w:rPr>
              <w:t>Орындалды</w:t>
            </w:r>
          </w:p>
        </w:tc>
      </w:tr>
      <w:tr w:rsidR="00B32190" w:rsidRPr="0022540B" w14:paraId="5B56FF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4DD33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Артефакт толық: тақта, екі спринттің метрикасы, ретро хаттамасы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A81F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1-бөлім; 2.5, 2.7, 2.8; 3.1</w:t>
            </w:r>
          </w:p>
        </w:tc>
        <w:tc>
          <w:tcPr>
            <w:tcW w:w="1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C88C1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Күтуде: 1-бөлім дайын, қалғаны 13.11-ден кейін</w:t>
            </w:r>
          </w:p>
        </w:tc>
      </w:tr>
      <w:tr w:rsidR="00B32190" w:rsidRPr="0022540B" w14:paraId="3D11E0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BEBE2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Метрикалар ойдан шығарылмаған, құралдан түсірілген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51392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Трекер экспорты қосымшада; скрипт шығысы</w:t>
            </w:r>
          </w:p>
        </w:tc>
        <w:tc>
          <w:tcPr>
            <w:tcW w:w="1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930C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Күтуде: 06.11-ден кейін (скрипт дайын)</w:t>
            </w:r>
          </w:p>
        </w:tc>
      </w:tr>
      <w:tr w:rsidR="00B32190" w:rsidRPr="0022540B" w14:paraId="2A6B0E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DD2E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Ретроспективада иесі бар дәл бір өлшеулі әрекет қабылданған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124D9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2.7-хаттама: иесі, мерзімі, белгі</w:t>
            </w:r>
          </w:p>
        </w:tc>
        <w:tc>
          <w:tcPr>
            <w:tcW w:w="1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F6B7B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Күтуде: ретро 06.11-де өтеді</w:t>
            </w:r>
          </w:p>
        </w:tc>
      </w:tr>
      <w:tr w:rsidR="00B32190" w:rsidRPr="0022540B" w14:paraId="033E57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ADC6A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Метрикалар жақсармаса, нәтиже түсіндірілген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6C57E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3.2-бөлім</w:t>
            </w:r>
          </w:p>
        </w:tc>
        <w:tc>
          <w:tcPr>
            <w:tcW w:w="1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35DB2" w14:textId="77777777" w:rsidR="00B32190" w:rsidRPr="0022540B" w:rsidRDefault="00000000">
            <w:pPr>
              <w:spacing w:after="40"/>
              <w:rPr>
                <w:noProof/>
                <w:lang w:val="kk-KZ"/>
              </w:rPr>
            </w:pPr>
            <w:r w:rsidRPr="0022540B">
              <w:rPr>
                <w:noProof/>
                <w:sz w:val="20"/>
                <w:szCs w:val="20"/>
                <w:lang w:val="kk-KZ"/>
              </w:rPr>
              <w:t>Күтуде: нәтижеге байланысты (3.2-ге сәйкес)</w:t>
            </w:r>
          </w:p>
        </w:tc>
      </w:tr>
    </w:tbl>
    <w:p w14:paraId="09A4EC5E" w14:textId="77777777" w:rsidR="00B32190" w:rsidRPr="0022540B" w:rsidRDefault="00000000">
      <w:pPr>
        <w:pStyle w:val="1"/>
        <w:rPr>
          <w:noProof/>
          <w:lang w:val="kk-KZ"/>
        </w:rPr>
      </w:pPr>
      <w:r w:rsidRPr="0022540B">
        <w:rPr>
          <w:noProof/>
          <w:lang w:val="kk-KZ"/>
        </w:rPr>
        <w:lastRenderedPageBreak/>
        <w:t>Қосымша А. Метриканы есептейтін скрипт</w:t>
      </w:r>
    </w:p>
    <w:p w14:paraId="170C90A5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Трекердің экспорты төмендегі бағандары бар CSV файлына келтіріледі: card_id, created, started, done. Даталар YYYY-MM-DD форматында. Жабылмаған карточкада done бос қалады. Файлда жобаның бүкіл тарихы болуы керек, әйтпесе CFD бірінші күннен басталады.</w:t>
      </w:r>
    </w:p>
    <w:p w14:paraId="5815C0C7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Орнату: pip install pandas numpy matplotlib</w:t>
      </w:r>
    </w:p>
    <w:p w14:paraId="559181BF" w14:textId="77777777" w:rsidR="00B32190" w:rsidRPr="0022540B" w:rsidRDefault="00000000">
      <w:pPr>
        <w:spacing w:after="120"/>
        <w:rPr>
          <w:noProof/>
          <w:lang w:val="kk-KZ"/>
        </w:rPr>
      </w:pPr>
      <w:r w:rsidRPr="0022540B">
        <w:rPr>
          <w:noProof/>
          <w:lang w:val="kk-KZ"/>
        </w:rPr>
        <w:t>Іске қосу: python metrics.py cards.csv БАСТАЛУ_КҮНІ АЯҚТАЛУ_КҮНІ sprint1 (даталар YYYY-MM-DD форматында, sprint1 — белгі)</w:t>
      </w:r>
    </w:p>
    <w:p w14:paraId="4A2B70AD" w14:textId="77777777" w:rsidR="00B32190" w:rsidRPr="0022540B" w:rsidRDefault="00000000">
      <w:pPr>
        <w:spacing w:after="60"/>
        <w:rPr>
          <w:noProof/>
          <w:lang w:val="kk-KZ"/>
        </w:rPr>
      </w:pPr>
      <w:r w:rsidRPr="0022540B">
        <w:rPr>
          <w:b/>
          <w:bCs/>
          <w:noProof/>
          <w:lang w:val="kk-KZ"/>
        </w:rPr>
        <w:t>metrics.py:</w:t>
      </w:r>
    </w:p>
    <w:p w14:paraId="7F8E7316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import sys</w:t>
      </w:r>
    </w:p>
    <w:p w14:paraId="16E215D2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import numpy as np</w:t>
      </w:r>
    </w:p>
    <w:p w14:paraId="7A6BD275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import pandas as pd</w:t>
      </w:r>
    </w:p>
    <w:p w14:paraId="1575C30D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import matplotlib</w:t>
      </w:r>
    </w:p>
    <w:p w14:paraId="61C8769A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matplotlib.use("Agg")</w:t>
      </w:r>
    </w:p>
    <w:p w14:paraId="627AEA94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import matplotlib.pyplot as plt</w:t>
      </w:r>
    </w:p>
    <w:p w14:paraId="20861A8A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 xml:space="preserve"> </w:t>
      </w:r>
    </w:p>
    <w:p w14:paraId="53B4F3C0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path, start, end, tag = sys.argv[1:5]</w:t>
      </w:r>
    </w:p>
    <w:p w14:paraId="5FF801DC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s, e = pd.Timestamp(start), pd.Timestamp(end)</w:t>
      </w:r>
    </w:p>
    <w:p w14:paraId="486C5174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df = pd.read_csv(path, parse_dates=["created", "started", "done"])</w:t>
      </w:r>
    </w:p>
    <w:p w14:paraId="7E7DA4A1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 xml:space="preserve"> </w:t>
      </w:r>
    </w:p>
    <w:p w14:paraId="3521BE5B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# 1. Throughput: спринт ішінде Дайын бағанына өткен карточкалар</w:t>
      </w:r>
    </w:p>
    <w:p w14:paraId="6A908B4A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fin = df[df["done"].between(s, e)]</w:t>
      </w:r>
    </w:p>
    <w:p w14:paraId="463C74BE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print(f"Throughput: {len(fin)}")</w:t>
      </w:r>
    </w:p>
    <w:p w14:paraId="18577537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 xml:space="preserve"> </w:t>
      </w:r>
    </w:p>
    <w:p w14:paraId="6E3890CD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# 2. Cycle time: жұмысқа алудан Дайынға дейін (бастапқы күн қосылған)</w:t>
      </w:r>
    </w:p>
    <w:p w14:paraId="0B17EFCD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ct = ((fin["done"] - fin["started"]).dt.days + 1).dropna().to_numpy()</w:t>
      </w:r>
    </w:p>
    <w:p w14:paraId="30575188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if len(ct) &gt; 0:</w:t>
      </w:r>
    </w:p>
    <w:p w14:paraId="20DFA1E1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 xml:space="preserve">    print(f"Орташа cycle time: {ct.mean():.1f} күн")</w:t>
      </w:r>
    </w:p>
    <w:p w14:paraId="3E51F58D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 xml:space="preserve">    print(f"p85 cycle time: {np.percentile(ct, 85):.1f} күн")</w:t>
      </w:r>
    </w:p>
    <w:p w14:paraId="694600A1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else:</w:t>
      </w:r>
    </w:p>
    <w:p w14:paraId="3D931B99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 xml:space="preserve">    print("cycle time: деректер жоқ")</w:t>
      </w:r>
    </w:p>
    <w:p w14:paraId="4F9680C4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 xml:space="preserve"> </w:t>
      </w:r>
    </w:p>
    <w:p w14:paraId="5BD6C448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# 3. Ашық карточкалардың жасы (aging)</w:t>
      </w:r>
    </w:p>
    <w:p w14:paraId="5934D945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opened = df[df["started"].notna() &amp; df["done"].isna()]</w:t>
      </w:r>
    </w:p>
    <w:p w14:paraId="5B80011C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aging = sorted(((e - opened["started"]).dt.days + 1).tolist(), reverse=True)</w:t>
      </w:r>
    </w:p>
    <w:p w14:paraId="58B76F3B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print(f"Ашық карточкалар жасы (күн): {aging}")</w:t>
      </w:r>
    </w:p>
    <w:p w14:paraId="1032FF08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 xml:space="preserve"> </w:t>
      </w:r>
    </w:p>
    <w:p w14:paraId="0F6E8C28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# 4. CFD: күн сайынғы жинақталған санау</w:t>
      </w:r>
    </w:p>
    <w:p w14:paraId="1F03A17E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days = pd.date_range(s, e)</w:t>
      </w:r>
    </w:p>
    <w:p w14:paraId="695712C5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created_c = np.array([(df["created"] &lt;= d).sum() for d in days])</w:t>
      </w:r>
    </w:p>
    <w:p w14:paraId="4C781204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started_c = np.array([(df["started"] &lt;= d).sum() for d in days])</w:t>
      </w:r>
    </w:p>
    <w:p w14:paraId="3558065C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done_c = np.array([(df["done"] &lt;= d).sum() for d in days])</w:t>
      </w:r>
    </w:p>
    <w:p w14:paraId="0CF8C846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wip_c = started_c - done_c</w:t>
      </w:r>
    </w:p>
    <w:p w14:paraId="3F27D888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queue_c = created_c - started_c</w:t>
      </w:r>
    </w:p>
    <w:p w14:paraId="76AAAE99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print(f"Максималды WIP: {wip_c.max()}")</w:t>
      </w:r>
    </w:p>
    <w:p w14:paraId="0CF91195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 xml:space="preserve"> </w:t>
      </w:r>
    </w:p>
    <w:p w14:paraId="4A24271E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fig, ax = plt.subplots(figsize=(9, 5))</w:t>
      </w:r>
    </w:p>
    <w:p w14:paraId="67FD8742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ax.stackplot(days, done_c, wip_c, queue_c,</w:t>
      </w:r>
    </w:p>
    <w:p w14:paraId="043AD542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 xml:space="preserve">             labels=["Дайын", "Жұмыста", "Кезекте"],</w:t>
      </w:r>
    </w:p>
    <w:p w14:paraId="6013F621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 xml:space="preserve">             colors=["#8fbc8f", "#f4a460", "#b0c4de"])</w:t>
      </w:r>
    </w:p>
    <w:p w14:paraId="78D62FD2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ax.set_title(f"Кумулятивтік ағын диаграммасы: {tag}")</w:t>
      </w:r>
    </w:p>
    <w:p w14:paraId="4BF57157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ax.set_ylabel("Карточка саны (жинақталған)")</w:t>
      </w:r>
    </w:p>
    <w:p w14:paraId="2209FFBB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ax.legend(loc="upper left")</w:t>
      </w:r>
    </w:p>
    <w:p w14:paraId="74A47CB3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fig.autofmt_xdate()</w:t>
      </w:r>
    </w:p>
    <w:p w14:paraId="6550E213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fig.savefig(f"cfd_{tag}.png", dpi=150)</w:t>
      </w:r>
    </w:p>
    <w:p w14:paraId="6AFDE744" w14:textId="77777777" w:rsidR="00B32190" w:rsidRPr="0022540B" w:rsidRDefault="00000000">
      <w:pPr>
        <w:shd w:val="clear" w:color="auto" w:fill="F4F4F4"/>
        <w:rPr>
          <w:noProof/>
          <w:lang w:val="kk-KZ"/>
        </w:rPr>
      </w:pPr>
      <w:r w:rsidRPr="0022540B">
        <w:rPr>
          <w:rFonts w:ascii="Courier New" w:eastAsia="Courier New" w:hAnsi="Courier New" w:cs="Courier New"/>
          <w:noProof/>
          <w:sz w:val="17"/>
          <w:szCs w:val="17"/>
          <w:lang w:val="kk-KZ"/>
        </w:rPr>
        <w:t>print(f"CFD сақталды: cfd_{tag}.png")</w:t>
      </w:r>
    </w:p>
    <w:p w14:paraId="299DF8EA" w14:textId="77777777" w:rsidR="00B32190" w:rsidRPr="0022540B" w:rsidRDefault="00B32190">
      <w:pPr>
        <w:spacing w:after="60"/>
        <w:rPr>
          <w:noProof/>
          <w:lang w:val="kk-KZ"/>
        </w:rPr>
      </w:pPr>
    </w:p>
    <w:sectPr w:rsidR="00B32190" w:rsidRPr="0022540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5456B" w14:textId="77777777" w:rsidR="00E26FD4" w:rsidRDefault="00E26FD4">
      <w:r>
        <w:separator/>
      </w:r>
    </w:p>
  </w:endnote>
  <w:endnote w:type="continuationSeparator" w:id="0">
    <w:p w14:paraId="79A8ABA6" w14:textId="77777777" w:rsidR="00E26FD4" w:rsidRDefault="00E26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E90F" w14:textId="77777777" w:rsidR="00B32190" w:rsidRDefault="00000000">
    <w:pPr>
      <w:jc w:val="center"/>
    </w:pPr>
    <w:r>
      <w:rPr>
        <w:color w:val="808080"/>
        <w:sz w:val="18"/>
        <w:szCs w:val="18"/>
      </w:rPr>
      <w:t xml:space="preserve">Бет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22540B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DB4DA" w14:textId="77777777" w:rsidR="00E26FD4" w:rsidRDefault="00E26FD4">
      <w:r>
        <w:separator/>
      </w:r>
    </w:p>
  </w:footnote>
  <w:footnote w:type="continuationSeparator" w:id="0">
    <w:p w14:paraId="257AD730" w14:textId="77777777" w:rsidR="00E26FD4" w:rsidRDefault="00E26F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A5C63"/>
    <w:multiLevelType w:val="hybridMultilevel"/>
    <w:tmpl w:val="3D44DDB2"/>
    <w:lvl w:ilvl="0" w:tplc="AF6E7CE2">
      <w:start w:val="1"/>
      <w:numFmt w:val="decimal"/>
      <w:lvlText w:val="%1."/>
      <w:lvlJc w:val="left"/>
      <w:pPr>
        <w:ind w:left="540" w:hanging="360"/>
      </w:pPr>
    </w:lvl>
    <w:lvl w:ilvl="1" w:tplc="6F7418C6">
      <w:numFmt w:val="decimal"/>
      <w:lvlText w:val=""/>
      <w:lvlJc w:val="left"/>
    </w:lvl>
    <w:lvl w:ilvl="2" w:tplc="D10AF156">
      <w:numFmt w:val="decimal"/>
      <w:lvlText w:val=""/>
      <w:lvlJc w:val="left"/>
    </w:lvl>
    <w:lvl w:ilvl="3" w:tplc="18640218">
      <w:numFmt w:val="decimal"/>
      <w:lvlText w:val=""/>
      <w:lvlJc w:val="left"/>
    </w:lvl>
    <w:lvl w:ilvl="4" w:tplc="92846FFE">
      <w:numFmt w:val="decimal"/>
      <w:lvlText w:val=""/>
      <w:lvlJc w:val="left"/>
    </w:lvl>
    <w:lvl w:ilvl="5" w:tplc="E1726054">
      <w:numFmt w:val="decimal"/>
      <w:lvlText w:val=""/>
      <w:lvlJc w:val="left"/>
    </w:lvl>
    <w:lvl w:ilvl="6" w:tplc="D9286D40">
      <w:numFmt w:val="decimal"/>
      <w:lvlText w:val=""/>
      <w:lvlJc w:val="left"/>
    </w:lvl>
    <w:lvl w:ilvl="7" w:tplc="8A9ACC72">
      <w:numFmt w:val="decimal"/>
      <w:lvlText w:val=""/>
      <w:lvlJc w:val="left"/>
    </w:lvl>
    <w:lvl w:ilvl="8" w:tplc="CD3C17CA">
      <w:numFmt w:val="decimal"/>
      <w:lvlText w:val=""/>
      <w:lvlJc w:val="left"/>
    </w:lvl>
  </w:abstractNum>
  <w:abstractNum w:abstractNumId="1" w15:restartNumberingAfterBreak="0">
    <w:nsid w:val="34847020"/>
    <w:multiLevelType w:val="hybridMultilevel"/>
    <w:tmpl w:val="914C84FC"/>
    <w:lvl w:ilvl="0" w:tplc="48208364">
      <w:start w:val="1"/>
      <w:numFmt w:val="bullet"/>
      <w:lvlText w:val="•"/>
      <w:lvlJc w:val="left"/>
      <w:pPr>
        <w:ind w:left="540" w:hanging="270"/>
      </w:pPr>
    </w:lvl>
    <w:lvl w:ilvl="1" w:tplc="13C4C498">
      <w:numFmt w:val="decimal"/>
      <w:lvlText w:val=""/>
      <w:lvlJc w:val="left"/>
    </w:lvl>
    <w:lvl w:ilvl="2" w:tplc="7F463478">
      <w:numFmt w:val="decimal"/>
      <w:lvlText w:val=""/>
      <w:lvlJc w:val="left"/>
    </w:lvl>
    <w:lvl w:ilvl="3" w:tplc="6D68B348">
      <w:numFmt w:val="decimal"/>
      <w:lvlText w:val=""/>
      <w:lvlJc w:val="left"/>
    </w:lvl>
    <w:lvl w:ilvl="4" w:tplc="786426DC">
      <w:numFmt w:val="decimal"/>
      <w:lvlText w:val=""/>
      <w:lvlJc w:val="left"/>
    </w:lvl>
    <w:lvl w:ilvl="5" w:tplc="23F267CE">
      <w:numFmt w:val="decimal"/>
      <w:lvlText w:val=""/>
      <w:lvlJc w:val="left"/>
    </w:lvl>
    <w:lvl w:ilvl="6" w:tplc="A01860B0">
      <w:numFmt w:val="decimal"/>
      <w:lvlText w:val=""/>
      <w:lvlJc w:val="left"/>
    </w:lvl>
    <w:lvl w:ilvl="7" w:tplc="9AD4459C">
      <w:numFmt w:val="decimal"/>
      <w:lvlText w:val=""/>
      <w:lvlJc w:val="left"/>
    </w:lvl>
    <w:lvl w:ilvl="8" w:tplc="BDA620F8">
      <w:numFmt w:val="decimal"/>
      <w:lvlText w:val=""/>
      <w:lvlJc w:val="left"/>
    </w:lvl>
  </w:abstractNum>
  <w:abstractNum w:abstractNumId="2" w15:restartNumberingAfterBreak="0">
    <w:nsid w:val="3CEB33C0"/>
    <w:multiLevelType w:val="hybridMultilevel"/>
    <w:tmpl w:val="3796FF26"/>
    <w:lvl w:ilvl="0" w:tplc="E018AF6E">
      <w:start w:val="1"/>
      <w:numFmt w:val="decimal"/>
      <w:lvlText w:val="%1."/>
      <w:lvlJc w:val="left"/>
      <w:pPr>
        <w:ind w:left="540" w:hanging="360"/>
      </w:pPr>
    </w:lvl>
    <w:lvl w:ilvl="1" w:tplc="BF362620">
      <w:numFmt w:val="decimal"/>
      <w:lvlText w:val=""/>
      <w:lvlJc w:val="left"/>
    </w:lvl>
    <w:lvl w:ilvl="2" w:tplc="F8C2D808">
      <w:numFmt w:val="decimal"/>
      <w:lvlText w:val=""/>
      <w:lvlJc w:val="left"/>
    </w:lvl>
    <w:lvl w:ilvl="3" w:tplc="40C417B0">
      <w:numFmt w:val="decimal"/>
      <w:lvlText w:val=""/>
      <w:lvlJc w:val="left"/>
    </w:lvl>
    <w:lvl w:ilvl="4" w:tplc="1EB42CC4">
      <w:numFmt w:val="decimal"/>
      <w:lvlText w:val=""/>
      <w:lvlJc w:val="left"/>
    </w:lvl>
    <w:lvl w:ilvl="5" w:tplc="CC7EBD4A">
      <w:numFmt w:val="decimal"/>
      <w:lvlText w:val=""/>
      <w:lvlJc w:val="left"/>
    </w:lvl>
    <w:lvl w:ilvl="6" w:tplc="5658EA26">
      <w:numFmt w:val="decimal"/>
      <w:lvlText w:val=""/>
      <w:lvlJc w:val="left"/>
    </w:lvl>
    <w:lvl w:ilvl="7" w:tplc="48A8DBF0">
      <w:numFmt w:val="decimal"/>
      <w:lvlText w:val=""/>
      <w:lvlJc w:val="left"/>
    </w:lvl>
    <w:lvl w:ilvl="8" w:tplc="1FEE68BE">
      <w:numFmt w:val="decimal"/>
      <w:lvlText w:val=""/>
      <w:lvlJc w:val="left"/>
    </w:lvl>
  </w:abstractNum>
  <w:abstractNum w:abstractNumId="3" w15:restartNumberingAfterBreak="0">
    <w:nsid w:val="4D4B78C2"/>
    <w:multiLevelType w:val="hybridMultilevel"/>
    <w:tmpl w:val="E702B3FC"/>
    <w:lvl w:ilvl="0" w:tplc="7916E78A">
      <w:start w:val="1"/>
      <w:numFmt w:val="bullet"/>
      <w:lvlText w:val="●"/>
      <w:lvlJc w:val="left"/>
      <w:pPr>
        <w:ind w:left="720" w:hanging="360"/>
      </w:pPr>
    </w:lvl>
    <w:lvl w:ilvl="1" w:tplc="4D02AE4C">
      <w:start w:val="1"/>
      <w:numFmt w:val="bullet"/>
      <w:lvlText w:val="○"/>
      <w:lvlJc w:val="left"/>
      <w:pPr>
        <w:ind w:left="1440" w:hanging="360"/>
      </w:pPr>
    </w:lvl>
    <w:lvl w:ilvl="2" w:tplc="16FE8404">
      <w:start w:val="1"/>
      <w:numFmt w:val="bullet"/>
      <w:lvlText w:val="■"/>
      <w:lvlJc w:val="left"/>
      <w:pPr>
        <w:ind w:left="2160" w:hanging="360"/>
      </w:pPr>
    </w:lvl>
    <w:lvl w:ilvl="3" w:tplc="EFA88F56">
      <w:start w:val="1"/>
      <w:numFmt w:val="bullet"/>
      <w:lvlText w:val="●"/>
      <w:lvlJc w:val="left"/>
      <w:pPr>
        <w:ind w:left="2880" w:hanging="360"/>
      </w:pPr>
    </w:lvl>
    <w:lvl w:ilvl="4" w:tplc="7E76EE96">
      <w:start w:val="1"/>
      <w:numFmt w:val="bullet"/>
      <w:lvlText w:val="○"/>
      <w:lvlJc w:val="left"/>
      <w:pPr>
        <w:ind w:left="3600" w:hanging="360"/>
      </w:pPr>
    </w:lvl>
    <w:lvl w:ilvl="5" w:tplc="84CE72BA">
      <w:start w:val="1"/>
      <w:numFmt w:val="bullet"/>
      <w:lvlText w:val="■"/>
      <w:lvlJc w:val="left"/>
      <w:pPr>
        <w:ind w:left="4320" w:hanging="360"/>
      </w:pPr>
    </w:lvl>
    <w:lvl w:ilvl="6" w:tplc="C8FE4F1A">
      <w:start w:val="1"/>
      <w:numFmt w:val="bullet"/>
      <w:lvlText w:val="●"/>
      <w:lvlJc w:val="left"/>
      <w:pPr>
        <w:ind w:left="5040" w:hanging="360"/>
      </w:pPr>
    </w:lvl>
    <w:lvl w:ilvl="7" w:tplc="FC40E268">
      <w:start w:val="1"/>
      <w:numFmt w:val="bullet"/>
      <w:lvlText w:val="●"/>
      <w:lvlJc w:val="left"/>
      <w:pPr>
        <w:ind w:left="5760" w:hanging="360"/>
      </w:pPr>
    </w:lvl>
    <w:lvl w:ilvl="8" w:tplc="726E5AA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58F4E5E"/>
    <w:multiLevelType w:val="hybridMultilevel"/>
    <w:tmpl w:val="52669CA0"/>
    <w:lvl w:ilvl="0" w:tplc="3620FA5C">
      <w:start w:val="1"/>
      <w:numFmt w:val="decimal"/>
      <w:lvlText w:val="%1."/>
      <w:lvlJc w:val="left"/>
      <w:pPr>
        <w:ind w:left="540" w:hanging="360"/>
      </w:pPr>
    </w:lvl>
    <w:lvl w:ilvl="1" w:tplc="5B4AB1AC">
      <w:numFmt w:val="decimal"/>
      <w:lvlText w:val=""/>
      <w:lvlJc w:val="left"/>
    </w:lvl>
    <w:lvl w:ilvl="2" w:tplc="BB702DDA">
      <w:numFmt w:val="decimal"/>
      <w:lvlText w:val=""/>
      <w:lvlJc w:val="left"/>
    </w:lvl>
    <w:lvl w:ilvl="3" w:tplc="5672DB72">
      <w:numFmt w:val="decimal"/>
      <w:lvlText w:val=""/>
      <w:lvlJc w:val="left"/>
    </w:lvl>
    <w:lvl w:ilvl="4" w:tplc="1E4EF88A">
      <w:numFmt w:val="decimal"/>
      <w:lvlText w:val=""/>
      <w:lvlJc w:val="left"/>
    </w:lvl>
    <w:lvl w:ilvl="5" w:tplc="852A0EE2">
      <w:numFmt w:val="decimal"/>
      <w:lvlText w:val=""/>
      <w:lvlJc w:val="left"/>
    </w:lvl>
    <w:lvl w:ilvl="6" w:tplc="6BF29A14">
      <w:numFmt w:val="decimal"/>
      <w:lvlText w:val=""/>
      <w:lvlJc w:val="left"/>
    </w:lvl>
    <w:lvl w:ilvl="7" w:tplc="9C40AACA">
      <w:numFmt w:val="decimal"/>
      <w:lvlText w:val=""/>
      <w:lvlJc w:val="left"/>
    </w:lvl>
    <w:lvl w:ilvl="8" w:tplc="9E20A834">
      <w:numFmt w:val="decimal"/>
      <w:lvlText w:val=""/>
      <w:lvlJc w:val="left"/>
    </w:lvl>
  </w:abstractNum>
  <w:num w:numId="1" w16cid:durableId="681129432">
    <w:abstractNumId w:val="3"/>
    <w:lvlOverride w:ilvl="0">
      <w:startOverride w:val="1"/>
    </w:lvlOverride>
  </w:num>
  <w:num w:numId="2" w16cid:durableId="848913904">
    <w:abstractNumId w:val="2"/>
    <w:lvlOverride w:ilvl="0">
      <w:startOverride w:val="1"/>
    </w:lvlOverride>
  </w:num>
  <w:num w:numId="3" w16cid:durableId="936909797">
    <w:abstractNumId w:val="0"/>
    <w:lvlOverride w:ilvl="0">
      <w:startOverride w:val="1"/>
    </w:lvlOverride>
  </w:num>
  <w:num w:numId="4" w16cid:durableId="1917861269">
    <w:abstractNumId w:val="1"/>
    <w:lvlOverride w:ilvl="0">
      <w:startOverride w:val="1"/>
    </w:lvlOverride>
  </w:num>
  <w:num w:numId="5" w16cid:durableId="55262153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190"/>
    <w:rsid w:val="001418EE"/>
    <w:rsid w:val="0022540B"/>
    <w:rsid w:val="00B32190"/>
    <w:rsid w:val="00E2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D8875"/>
  <w15:docId w15:val="{599E4807-5C98-4DC7-9887-C24354099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559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~WRL0001.tmp</Template>
  <TotalTime>7</TotalTime>
  <Pages>1</Pages>
  <Words>2713</Words>
  <Characters>15466</Characters>
  <Application>Microsoft Office Word</Application>
  <DocSecurity>0</DocSecurity>
  <Lines>128</Lines>
  <Paragraphs>36</Paragraphs>
  <ScaleCrop>false</ScaleCrop>
  <Company/>
  <LinksUpToDate>false</LinksUpToDate>
  <CharactersWithSpaces>18143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Shyntas Qanatuly</cp:lastModifiedBy>
  <cp:revision>3</cp:revision>
  <dcterms:created xsi:type="dcterms:W3CDTF">2026-10-29T13:01:00Z</dcterms:created>
  <dcterms:modified xsi:type="dcterms:W3CDTF">2026-10-29T13:28:00Z</dcterms:modified>
</cp:coreProperties>
</file>